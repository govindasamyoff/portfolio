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7"/>
        <w:rPr>
          <w:rFonts w:ascii="Times New Roman" w:hAnsi="Times New Roman" w:cs="Times New Roman" w:eastAsia="Times New Roman"/>
          <w:sz w:val="6"/>
          <w:szCs w:val="6"/>
        </w:rPr>
      </w:pPr>
      <w:r>
        <w:rPr/>
        <w:pict>
          <v:group style="position:absolute;margin-left:0pt;margin-top:0pt;width:396.85pt;height:595.3pt;mso-position-horizontal-relative:page;mso-position-vertical-relative:page;z-index:-10120" coordorigin="0,0" coordsize="7937,11906">
            <v:shape style="position:absolute;left:0;top:0;width:7937;height:11906" coordorigin="0,0" coordsize="7937,11906" path="m0,0l7937,0,7937,11906,0,11906,0,0e" filled="true" fillcolor="#38b54a" stroked="false">
              <v:path arrowok="t"/>
              <v:fill type="solid"/>
            </v:shape>
            <w10:wrap type="none"/>
          </v:group>
        </w:pict>
      </w:r>
    </w:p>
    <w:p>
      <w:pPr>
        <w:spacing w:line="200" w:lineRule="atLeast"/>
        <w:ind w:left="363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1pt;height:25.3pt;mso-position-horizontal-relative:char;mso-position-vertical-relative:line" coordorigin="0,0" coordsize="420,506">
            <v:group style="position:absolute;left:20;top:20;width:380;height:466" coordorigin="20,20" coordsize="380,466">
              <v:shape style="position:absolute;left:20;top:20;width:380;height:466" coordorigin="20,20" coordsize="380,466" path="m185,229l125,230,105,244,98,259,81,263,73,254,49,243,32,230,20,217,24,198,34,184,48,177,68,179,73,157,90,145,98,163,111,178,186,185,185,125,171,105,156,98,152,81,161,73,172,49,185,32,198,20,217,24,231,34,238,48,236,68,258,73,270,90,252,98,237,111,232,185,295,183,314,169,321,154,338,149,346,158,370,170,387,183,399,196,395,215,386,228,371,236,351,234,346,256,330,268,321,250,309,235,231,227,230,382,242,401,259,406,264,422,257,432,240,432,241,456,234,473,221,485,200,482,186,471,179,453,158,439,147,424,161,413,174,399,185,229xe" filled="false" stroked="true" strokeweight="2.000071pt" strokecolor="#fff200">
                <v:path arrowok="t"/>
              </v:shape>
            </v:group>
            <v:group style="position:absolute;left:20;top:20;width:380;height:466" coordorigin="20,20" coordsize="380,466">
              <v:shape style="position:absolute;left:20;top:20;width:380;height:466" coordorigin="20,20" coordsize="380,466" path="m231,229l185,229,174,399,162,412,147,424,158,439,179,453,186,471,201,482,221,485,234,473,241,456,240,432,257,432,264,422,259,405,242,401,230,382,231,229xe" filled="true" fillcolor="#ed1c24" stroked="false">
                <v:path arrowok="t"/>
                <v:fill type="solid"/>
              </v:shape>
              <v:shape style="position:absolute;left:20;top:20;width:380;height:466" coordorigin="20,20" coordsize="380,466" path="m387,227l231,227,309,235,321,250,330,267,346,256,351,234,374,234,386,228,387,227xe" filled="true" fillcolor="#ed1c24" stroked="false">
                <v:path arrowok="t"/>
                <v:fill type="solid"/>
              </v:shape>
              <v:shape style="position:absolute;left:20;top:20;width:380;height:466" coordorigin="20,20" coordsize="380,466" path="m48,177l34,184,24,198,20,217,32,230,49,243,73,254,81,263,98,259,105,244,125,230,185,229,231,229,231,227,387,227,395,214,399,196,390,185,232,185,232,185,186,185,121,178,68,178,48,177xe" filled="true" fillcolor="#ed1c24" stroked="false">
                <v:path arrowok="t"/>
                <v:fill type="solid"/>
              </v:shape>
              <v:shape style="position:absolute;left:20;top:20;width:380;height:466" coordorigin="20,20" coordsize="380,466" path="m374,234l351,234,371,236,374,234xe" filled="true" fillcolor="#ed1c24" stroked="false">
                <v:path arrowok="t"/>
                <v:fill type="solid"/>
              </v:shape>
              <v:shape style="position:absolute;left:20;top:20;width:380;height:466" coordorigin="20,20" coordsize="380,466" path="m338,149l321,153,314,169,295,183,232,185,390,185,388,182,370,170,347,158,338,149xe" filled="true" fillcolor="#ed1c24" stroked="false">
                <v:path arrowok="t"/>
                <v:fill type="solid"/>
              </v:shape>
              <v:shape style="position:absolute;left:20;top:20;width:380;height:466" coordorigin="20,20" coordsize="380,466" path="m198,20l185,32,172,49,161,73,152,81,156,98,171,105,185,125,186,185,232,185,237,110,252,98,270,89,258,73,236,68,238,48,231,34,217,24,198,20xe" filled="true" fillcolor="#ed1c24" stroked="false">
                <v:path arrowok="t"/>
                <v:fill type="solid"/>
              </v:shape>
              <v:shape style="position:absolute;left:20;top:20;width:380;height:466" coordorigin="20,20" coordsize="380,466" path="m90,145l73,157,68,178,121,178,111,177,99,163,90,145xe" filled="true" fillcolor="#ed1c24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579" w:lineRule="exact" w:before="0"/>
        <w:ind w:left="531" w:right="537" w:firstLine="0"/>
        <w:jc w:val="center"/>
        <w:rPr>
          <w:rFonts w:ascii="Arial" w:hAnsi="Arial" w:cs="Arial" w:eastAsia="Arial"/>
          <w:sz w:val="64"/>
          <w:szCs w:val="64"/>
        </w:rPr>
      </w:pPr>
      <w:bookmarkStart w:name="Page 1" w:id="1"/>
      <w:bookmarkEnd w:id="1"/>
      <w:r>
        <w:rPr/>
      </w:r>
      <w:r>
        <w:rPr>
          <w:rFonts w:ascii="Arial" w:hAnsi="Arial"/>
          <w:color w:val="FFFFFF"/>
          <w:w w:val="105"/>
          <w:sz w:val="64"/>
        </w:rPr>
        <w:t>AM&gt;</w:t>
      </w:r>
      <w:r>
        <w:rPr>
          <w:rFonts w:ascii="Arial" w:hAnsi="Arial"/>
          <w:color w:val="FFFFFF"/>
          <w:spacing w:val="-45"/>
          <w:w w:val="105"/>
          <w:sz w:val="64"/>
        </w:rPr>
        <w:t> </w:t>
      </w:r>
      <w:r>
        <w:rPr>
          <w:rFonts w:ascii="Arial" w:hAnsi="Arial"/>
          <w:color w:val="FFFFFF"/>
          <w:w w:val="105"/>
          <w:sz w:val="64"/>
        </w:rPr>
        <w:t>ÄÍ]BVï</w:t>
      </w:r>
      <w:r>
        <w:rPr>
          <w:rFonts w:ascii="Arial" w:hAnsi="Arial"/>
          <w:color w:val="FFFFFF"/>
          <w:spacing w:val="-174"/>
          <w:w w:val="105"/>
          <w:sz w:val="64"/>
        </w:rPr>
        <w:t>©</w:t>
      </w:r>
      <w:r>
        <w:rPr>
          <w:rFonts w:ascii="Arial" w:hAnsi="Arial"/>
          <w:color w:val="FFFFFF"/>
          <w:w w:val="105"/>
          <w:sz w:val="64"/>
        </w:rPr>
        <w:t>Ãì</w:t>
      </w:r>
      <w:r>
        <w:rPr>
          <w:rFonts w:ascii="Arial" w:hAnsi="Arial"/>
          <w:color w:val="FFFFFF"/>
          <w:spacing w:val="-45"/>
          <w:w w:val="105"/>
          <w:sz w:val="64"/>
        </w:rPr>
        <w:t> </w:t>
      </w:r>
      <w:r>
        <w:rPr>
          <w:rFonts w:ascii="Arial" w:hAnsi="Arial"/>
          <w:shadow/>
          <w:color w:val="FFFFFF"/>
          <w:w w:val="105"/>
          <w:sz w:val="64"/>
        </w:rPr>
        <w:t>]òÝ&gt;éD</w:t>
      </w:r>
      <w:r>
        <w:rPr>
          <w:rFonts w:ascii="Arial" w:hAnsi="Arial"/>
          <w:shadow w:val="0"/>
          <w:color w:val="FFFFFF"/>
          <w:w w:val="108"/>
          <w:sz w:val="64"/>
        </w:rPr>
      </w:r>
      <w:r>
        <w:rPr>
          <w:rFonts w:ascii="Arial" w:hAnsi="Arial"/>
          <w:shadow w:val="0"/>
          <w:sz w:val="64"/>
        </w:rPr>
      </w:r>
    </w:p>
    <w:p>
      <w:pPr>
        <w:spacing w:line="585" w:lineRule="exact" w:before="0"/>
        <w:ind w:left="2550" w:right="2518" w:firstLine="0"/>
        <w:jc w:val="center"/>
        <w:rPr>
          <w:rFonts w:ascii="Arial" w:hAnsi="Arial" w:cs="Arial" w:eastAsia="Arial"/>
          <w:sz w:val="60"/>
          <w:szCs w:val="60"/>
        </w:rPr>
      </w:pPr>
      <w:r>
        <w:rPr/>
        <w:pict>
          <v:group style="position:absolute;margin-left:6.912406pt;margin-top:23.93185pt;width:388.3pt;height:481.35pt;mso-position-horizontal-relative:page;mso-position-vertical-relative:paragraph;z-index:-10096" coordorigin="138,479" coordsize="7766,9627">
            <v:shape style="position:absolute;left:3690;top:2847;width:274;height:2365" type="#_x0000_t75" stroked="false">
              <v:imagedata r:id="rId5" o:title=""/>
            </v:shape>
            <v:shape style="position:absolute;left:3082;top:2846;width:730;height:2323" type="#_x0000_t75" stroked="false">
              <v:imagedata r:id="rId6" o:title=""/>
            </v:shape>
            <v:shape style="position:absolute;left:2524;top:2845;width:1288;height:2124" type="#_x0000_t75" stroked="false">
              <v:imagedata r:id="rId7" o:title=""/>
            </v:shape>
            <v:shape style="position:absolute;left:2054;top:2844;width:1758;height:1780" type="#_x0000_t75" stroked="false">
              <v:imagedata r:id="rId8" o:title=""/>
            </v:shape>
            <v:shape style="position:absolute;left:1703;top:2844;width:2109;height:1314" type="#_x0000_t75" stroked="false">
              <v:imagedata r:id="rId9" o:title=""/>
            </v:shape>
            <v:shape style="position:absolute;left:1497;top:2843;width:2316;height:759" type="#_x0000_t75" stroked="false">
              <v:imagedata r:id="rId10" o:title=""/>
            </v:shape>
            <v:shape style="position:absolute;left:1448;top:2721;width:2365;height:274" type="#_x0000_t75" stroked="false">
              <v:imagedata r:id="rId11" o:title=""/>
            </v:shape>
            <v:shape style="position:absolute;left:1490;top:2112;width:2323;height:730" type="#_x0000_t75" stroked="false">
              <v:imagedata r:id="rId12" o:title=""/>
            </v:shape>
            <v:shape style="position:absolute;left:1690;top:1554;width:2124;height:1288" type="#_x0000_t75" stroked="false">
              <v:imagedata r:id="rId13" o:title=""/>
            </v:shape>
            <v:shape style="position:absolute;left:2035;top:1084;width:1780;height:1758" type="#_x0000_t75" stroked="false">
              <v:imagedata r:id="rId14" o:title=""/>
            </v:shape>
            <v:shape style="position:absolute;left:2501;top:734;width:1314;height:2109" type="#_x0000_t75" stroked="false">
              <v:imagedata r:id="rId15" o:title=""/>
            </v:shape>
            <v:shape style="position:absolute;left:3057;top:527;width:759;height:2316" type="#_x0000_t75" stroked="false">
              <v:imagedata r:id="rId16" o:title=""/>
            </v:shape>
            <v:shape style="position:absolute;left:3664;top:479;width:274;height:2365" type="#_x0000_t75" stroked="false">
              <v:imagedata r:id="rId17" o:title=""/>
            </v:shape>
            <v:shape style="position:absolute;left:3817;top:520;width:730;height:2323" type="#_x0000_t75" stroked="false">
              <v:imagedata r:id="rId18" o:title=""/>
            </v:shape>
            <v:shape style="position:absolute;left:3817;top:721;width:1288;height:2124" type="#_x0000_t75" stroked="false">
              <v:imagedata r:id="rId19" o:title=""/>
            </v:shape>
            <v:shape style="position:absolute;left:3817;top:1066;width:1758;height:1780" type="#_x0000_t75" stroked="false">
              <v:imagedata r:id="rId20" o:title=""/>
            </v:shape>
            <v:shape style="position:absolute;left:3817;top:1532;width:2109;height:1314" type="#_x0000_t75" stroked="false">
              <v:imagedata r:id="rId21" o:title=""/>
            </v:shape>
            <v:shape style="position:absolute;left:3817;top:2087;width:2316;height:759" type="#_x0000_t75" stroked="false">
              <v:imagedata r:id="rId22" o:title=""/>
            </v:shape>
            <v:shape style="position:absolute;left:3816;top:2695;width:2365;height:274" type="#_x0000_t75" stroked="false">
              <v:imagedata r:id="rId23" o:title=""/>
            </v:shape>
            <v:shape style="position:absolute;left:3816;top:2848;width:2323;height:730" type="#_x0000_t75" stroked="false">
              <v:imagedata r:id="rId24" o:title=""/>
            </v:shape>
            <v:shape style="position:absolute;left:3815;top:2848;width:2124;height:1288" type="#_x0000_t75" stroked="false">
              <v:imagedata r:id="rId25" o:title=""/>
            </v:shape>
            <v:shape style="position:absolute;left:3814;top:2848;width:1780;height:1758" type="#_x0000_t75" stroked="false">
              <v:imagedata r:id="rId26" o:title=""/>
            </v:shape>
            <v:shape style="position:absolute;left:3813;top:2847;width:1314;height:2109" type="#_x0000_t75" stroked="false">
              <v:imagedata r:id="rId27" o:title=""/>
            </v:shape>
            <v:shape style="position:absolute;left:3813;top:2847;width:759;height:2316" type="#_x0000_t75" stroked="false">
              <v:imagedata r:id="rId28" o:title=""/>
            </v:shape>
            <v:shape style="position:absolute;left:2623;top:1180;width:2971;height:5831" type="#_x0000_t75" stroked="false">
              <v:imagedata r:id="rId29" o:title=""/>
            </v:shape>
            <v:shape style="position:absolute;left:138;top:8999;width:1097;height:1107" type="#_x0000_t75" stroked="false">
              <v:imagedata r:id="rId30" o:title=""/>
            </v:shape>
            <v:shape style="position:absolute;left:180;top:9045;width:1004;height:1013" type="#_x0000_t75" stroked="false">
              <v:imagedata r:id="rId31" o:title=""/>
            </v:shape>
            <v:group style="position:absolute;left:546;top:9444;width:235;height:236" coordorigin="546,9444" coordsize="235,236">
              <v:shape style="position:absolute;left:546;top:9444;width:235;height:236" coordorigin="546,9444" coordsize="235,236" path="m664,9444l595,9467,550,9530,546,9566,548,9583,586,9648,640,9677,659,9680,678,9679,745,9647,777,9591,780,9556,778,9538,738,9474,683,9445,664,9444xe" filled="true" fillcolor="#ffffff" stroked="false">
                <v:path arrowok="t"/>
                <v:fill type="solid"/>
              </v:shape>
              <v:shape style="position:absolute;left:957;top:8488;width:599;height:604" type="#_x0000_t75" stroked="false">
                <v:imagedata r:id="rId32" o:title=""/>
              </v:shape>
              <v:shape style="position:absolute;left:980;top:8513;width:548;height:553" type="#_x0000_t75" stroked="false">
                <v:imagedata r:id="rId33" o:title=""/>
              </v:shape>
            </v:group>
            <v:group style="position:absolute;left:1179;top:8731;width:129;height:129" coordorigin="1179,8731" coordsize="129,129">
              <v:shape style="position:absolute;left:1179;top:8731;width:129;height:129" coordorigin="1179,8731" coordsize="129,129" path="m1243,8731l1182,8775,1179,8793,1181,8811,1189,8828,1201,8843,1219,8855,1238,8859,1256,8858,1306,8811,1307,8793,1303,8776,1295,8760,1280,8745,1261,8733,1243,8731xe" filled="true" fillcolor="#ffffff" stroked="false">
                <v:path arrowok="t"/>
                <v:fill type="solid"/>
              </v:shape>
              <v:shape style="position:absolute;left:1446;top:8046;width:489;height:493" type="#_x0000_t75" stroked="false">
                <v:imagedata r:id="rId34" o:title=""/>
              </v:shape>
              <v:shape style="position:absolute;left:1465;top:8066;width:448;height:452" type="#_x0000_t75" stroked="false">
                <v:imagedata r:id="rId35" o:title=""/>
              </v:shape>
            </v:group>
            <v:group style="position:absolute;left:1628;top:8245;width:104;height:105" coordorigin="1628,8245" coordsize="104,105">
              <v:shape style="position:absolute;left:1628;top:8245;width:104;height:105" coordorigin="1628,8245" coordsize="104,105" path="m1674,8245l1657,8251,1642,8263,1630,8283,1628,8300,1633,8318,1645,8333,1662,8346,1681,8349,1699,8346,1715,8336,1727,8320,1732,8306,1732,8289,1725,8273,1712,8258,1692,8245,1674,8245xe" filled="true" fillcolor="#ffffff" stroked="false">
                <v:path arrowok="t"/>
                <v:fill type="solid"/>
              </v:shape>
              <v:shape style="position:absolute;left:1882;top:7618;width:425;height:429" type="#_x0000_t75" stroked="false">
                <v:imagedata r:id="rId36" o:title=""/>
              </v:shape>
              <v:shape style="position:absolute;left:1898;top:7636;width:389;height:392" type="#_x0000_t75" stroked="false">
                <v:imagedata r:id="rId37" o:title=""/>
              </v:shape>
            </v:group>
            <v:group style="position:absolute;left:2040;top:7791;width:91;height:91" coordorigin="2040,7791" coordsize="91,91">
              <v:shape style="position:absolute;left:2040;top:7791;width:91;height:91" coordorigin="2040,7791" coordsize="91,91" path="m2088,7791l2071,7794,2055,7804,2042,7821,2040,7837,2045,7854,2057,7869,2078,7881,2097,7880,2114,7872,2126,7857,2130,7843,2129,7825,2121,7808,2106,7796,2088,7791xe" filled="true" fillcolor="#ffffff" stroked="false">
                <v:path arrowok="t"/>
                <v:fill type="solid"/>
              </v:shape>
              <v:shape style="position:absolute;left:2304;top:7253;width:369;height:372" type="#_x0000_t75" stroked="false">
                <v:imagedata r:id="rId38" o:title=""/>
              </v:shape>
              <v:shape style="position:absolute;left:2318;top:7268;width:338;height:341" type="#_x0000_t75" stroked="false">
                <v:imagedata r:id="rId39" o:title=""/>
              </v:shape>
            </v:group>
            <v:group style="position:absolute;left:2442;top:7403;width:78;height:79" coordorigin="2442,7403" coordsize="78,79">
              <v:shape style="position:absolute;left:2442;top:7403;width:78;height:79" coordorigin="2442,7403" coordsize="78,79" path="m2488,7403l2471,7404,2455,7414,2442,7432,2442,7450,2450,7466,2467,7479,2486,7481,2503,7474,2516,7460,2519,7448,2518,7432,2507,7416,2488,7403xe" filled="true" fillcolor="#ffffff" stroked="false">
                <v:path arrowok="t"/>
                <v:fill type="solid"/>
              </v:shape>
              <v:shape style="position:absolute;left:2594;top:6962;width:239;height:241" type="#_x0000_t75" stroked="false">
                <v:imagedata r:id="rId40" o:title=""/>
              </v:shape>
              <v:shape style="position:absolute;left:2603;top:6972;width:219;height:221" type="#_x0000_t75" stroked="false">
                <v:imagedata r:id="rId41" o:title=""/>
              </v:shape>
            </v:group>
            <v:group style="position:absolute;left:2684;top:7060;width:50;height:49" coordorigin="2684,7060" coordsize="50,49">
              <v:shape style="position:absolute;left:2684;top:7060;width:50;height:49" coordorigin="2684,7060" coordsize="50,49" path="m2715,7060l2698,7061,2684,7076,2685,7094,2698,7108,2717,7108,2731,7096,2733,7091,2731,7074,2715,7060xe" filled="true" fillcolor="#ffffff" stroked="false">
                <v:path arrowok="t"/>
                <v:fill type="solid"/>
              </v:shape>
              <v:shape style="position:absolute;left:6727;top:8918;width:1177;height:1188" type="#_x0000_t75" stroked="false">
                <v:imagedata r:id="rId42" o:title=""/>
              </v:shape>
              <v:shape style="position:absolute;left:6781;top:8968;width:1077;height:1087" type="#_x0000_t75" stroked="false">
                <v:imagedata r:id="rId43" o:title=""/>
              </v:shape>
            </v:group>
            <v:group style="position:absolute;left:7214;top:9396;width:253;height:253" coordorigin="7214,9396" coordsize="253,253">
              <v:shape style="position:absolute;left:7214;top:9396;width:253;height:253" coordorigin="7214,9396" coordsize="253,253" path="m7335,9396l7262,9426,7220,9489,7214,9525,7216,9542,7251,9611,7316,9646,7335,9649,7354,9648,7425,9614,7463,9550,7466,9513,7464,9495,7435,9441,7371,9400,7335,9396xe" filled="true" fillcolor="#ffffff" stroked="false">
                <v:path arrowok="t"/>
                <v:fill type="solid"/>
              </v:shape>
              <v:shape style="position:absolute;left:6383;top:8370;width:642;height:648" type="#_x0000_t75" stroked="false">
                <v:imagedata r:id="rId44" o:title=""/>
              </v:shape>
              <v:shape style="position:absolute;left:6413;top:8397;width:588;height:593" type="#_x0000_t75" stroked="false">
                <v:imagedata r:id="rId45" o:title=""/>
              </v:shape>
            </v:group>
            <v:group style="position:absolute;left:6650;top:8630;width:137;height:138" coordorigin="6650,8630" coordsize="137,138">
              <v:shape style="position:absolute;left:6650;top:8630;width:137;height:138" coordorigin="6650,8630" coordsize="137,138" path="m6720,8630l6666,8659,6650,8709,6654,8725,6700,8766,6719,8768,6737,8766,6757,8754,6772,8739,6782,8723,6786,8706,6786,8689,6738,8634,6720,8630xe" filled="true" fillcolor="#ffffff" stroked="false">
                <v:path arrowok="t"/>
                <v:fill type="solid"/>
              </v:shape>
              <v:shape style="position:absolute;left:5975;top:7895;width:525;height:529" type="#_x0000_t75" stroked="false">
                <v:imagedata r:id="rId46" o:title=""/>
              </v:shape>
              <v:shape style="position:absolute;left:6000;top:7918;width:480;height:484" type="#_x0000_t75" stroked="false">
                <v:imagedata r:id="rId47" o:title=""/>
              </v:shape>
            </v:group>
            <v:group style="position:absolute;left:6193;top:8109;width:112;height:113" coordorigin="6193,8109" coordsize="112,113">
              <v:shape style="position:absolute;left:6193;top:8109;width:112;height:113" coordorigin="6193,8109" coordsize="112,113" path="m6255,8109l6195,8153,6193,8170,6197,8187,6199,8190,6210,8206,6226,8216,6244,8221,6263,8219,6283,8207,6296,8192,6304,8175,6305,8158,6300,8141,6288,8125,6273,8114,6255,8109xe" filled="true" fillcolor="#ffffff" stroked="false">
                <v:path arrowok="t"/>
                <v:fill type="solid"/>
              </v:shape>
              <v:shape style="position:absolute;left:5577;top:7437;width:456;height:460" type="#_x0000_t75" stroked="false">
                <v:imagedata r:id="rId48" o:title=""/>
              </v:shape>
              <v:shape style="position:absolute;left:5598;top:7456;width:417;height:421" type="#_x0000_t75" stroked="false">
                <v:imagedata r:id="rId49" o:title=""/>
              </v:shape>
            </v:group>
            <v:group style="position:absolute;left:5766;top:7622;width:98;height:98" coordorigin="5766,7622" coordsize="98,98">
              <v:shape style="position:absolute;left:5766;top:7622;width:98;height:98" coordorigin="5766,7622" coordsize="98,98" path="m5812,7622l5793,7627,5778,7639,5768,7655,5766,7673,5771,7692,5771,7693,5783,7708,5800,7717,5818,7720,5837,7715,5852,7702,5861,7686,5864,7668,5859,7649,5847,7634,5830,7624,5812,7622xe" filled="true" fillcolor="#ffffff" stroked="false">
                <v:path arrowok="t"/>
                <v:fill type="solid"/>
              </v:shape>
              <v:shape style="position:absolute;left:5184;top:7044;width:396;height:399" type="#_x0000_t75" stroked="false">
                <v:imagedata r:id="rId50" o:title=""/>
              </v:shape>
              <v:shape style="position:absolute;left:5203;top:7061;width:362;height:366" type="#_x0000_t75" stroked="false">
                <v:imagedata r:id="rId51" o:title=""/>
              </v:shape>
            </v:group>
            <v:group style="position:absolute;left:5349;top:7205;width:84;height:84" coordorigin="5349,7205" coordsize="84,84">
              <v:shape style="position:absolute;left:5349;top:7205;width:84;height:84" coordorigin="5349,7205" coordsize="84,84" path="m5389,7205l5373,7209,5358,7221,5349,7238,5349,7256,5353,7267,5365,7282,5382,7289,5401,7289,5420,7276,5430,7260,5433,7243,5420,7222,5405,7209,5389,7205xe" filled="true" fillcolor="#ffffff" stroked="false">
                <v:path arrowok="t"/>
                <v:fill type="solid"/>
              </v:shape>
              <v:shape style="position:absolute;left:5013;top:6732;width:256;height:259" type="#_x0000_t75" stroked="false">
                <v:imagedata r:id="rId52" o:title=""/>
              </v:shape>
              <v:shape style="position:absolute;left:5024;top:6743;width:235;height:237" type="#_x0000_t75" stroked="false">
                <v:imagedata r:id="rId53" o:title=""/>
              </v:shape>
            </v:group>
            <v:group style="position:absolute;left:5119;top:6837;width:55;height:54" coordorigin="5119,6837" coordsize="55,54">
              <v:shape style="position:absolute;left:5119;top:6837;width:55;height:54" coordorigin="5119,6837" coordsize="55,54" path="m5143,6837l5124,6850,5119,6866,5122,6876,5135,6889,5154,6890,5170,6877,5173,6859,5160,6842,5143,6837xe" filled="true" fillcolor="#ffffff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/>
          <w:color w:val="FFF200"/>
          <w:w w:val="115"/>
          <w:sz w:val="60"/>
        </w:rPr>
        <w:t>\ÅkÃâ½</w:t>
      </w:r>
      <w:r>
        <w:rPr>
          <w:rFonts w:ascii="Arial" w:hAnsi="Arial"/>
          <w:sz w:val="6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pStyle w:val="Heading2"/>
        <w:spacing w:line="378" w:lineRule="exact" w:before="75"/>
        <w:ind w:left="2230" w:right="2181" w:firstLine="464"/>
        <w:jc w:val="left"/>
      </w:pPr>
      <w:r>
        <w:rPr>
          <w:color w:val="FFFFFF"/>
          <w:w w:val="115"/>
        </w:rPr>
        <w:t>ÎËØkVò</w:t>
      </w:r>
      <w:r>
        <w:rPr>
          <w:color w:val="FFFFFF"/>
          <w:spacing w:val="-36"/>
          <w:w w:val="115"/>
        </w:rPr>
        <w:t> </w:t>
      </w:r>
      <w:r>
        <w:rPr>
          <w:color w:val="FFFFFF"/>
          <w:w w:val="120"/>
        </w:rPr>
        <w:t>kò</w:t>
      </w:r>
      <w:r>
        <w:rPr>
          <w:color w:val="FFFFFF"/>
          <w:spacing w:val="-41"/>
          <w:w w:val="120"/>
        </w:rPr>
        <w:t>¦</w:t>
      </w:r>
      <w:r>
        <w:rPr>
          <w:color w:val="FFFFFF"/>
          <w:w w:val="120"/>
        </w:rPr>
        <w:t>xD</w:t>
      </w:r>
      <w:r>
        <w:rPr>
          <w:color w:val="FFFFFF"/>
          <w:w w:val="109"/>
        </w:rPr>
        <w:t> </w:t>
      </w:r>
      <w:r>
        <w:rPr>
          <w:color w:val="FFFFFF"/>
          <w:w w:val="110"/>
        </w:rPr>
        <w:t>Éçé</w:t>
      </w:r>
      <w:r>
        <w:rPr>
          <w:color w:val="FFFFFF"/>
          <w:spacing w:val="-52"/>
          <w:w w:val="110"/>
        </w:rPr>
        <w:t> </w:t>
      </w:r>
      <w:r>
        <w:rPr>
          <w:color w:val="FFFFFF"/>
          <w:w w:val="110"/>
        </w:rPr>
        <w:t>\V&gt;D</w:t>
      </w:r>
      <w:r>
        <w:rPr>
          <w:color w:val="FFFFFF"/>
          <w:spacing w:val="-52"/>
          <w:w w:val="110"/>
        </w:rPr>
        <w:t> </w:t>
      </w:r>
      <w:r>
        <w:rPr>
          <w:color w:val="FFFFFF"/>
          <w:w w:val="110"/>
        </w:rPr>
        <w:t>4</w:t>
      </w:r>
      <w:r>
        <w:rPr>
          <w:color w:val="FFFFFF"/>
          <w:spacing w:val="-104"/>
          <w:w w:val="110"/>
        </w:rPr>
        <w:t>‡</w:t>
      </w:r>
      <w:r>
        <w:rPr>
          <w:color w:val="FFFFFF"/>
          <w:w w:val="110"/>
        </w:rPr>
        <w:t>km</w:t>
      </w:r>
      <w:r>
        <w:rPr>
          <w:color w:val="FFFFFF"/>
          <w:spacing w:val="-52"/>
          <w:w w:val="110"/>
        </w:rPr>
        <w:t> </w:t>
      </w:r>
      <w:r>
        <w:rPr>
          <w:color w:val="FFFFFF"/>
          <w:w w:val="110"/>
        </w:rPr>
        <w:t>kV</w:t>
      </w:r>
      <w:r>
        <w:rPr>
          <w:color w:val="FFFFFF"/>
          <w:spacing w:val="-95"/>
          <w:w w:val="110"/>
        </w:rPr>
        <w:t>«</w:t>
      </w:r>
      <w:r>
        <w:rPr>
          <w:color w:val="FFFFFF"/>
          <w:w w:val="110"/>
        </w:rPr>
        <w:t>D</w:t>
      </w:r>
      <w:r>
        <w:rPr/>
      </w:r>
    </w:p>
    <w:p>
      <w:pPr>
        <w:spacing w:line="378" w:lineRule="exact" w:before="0"/>
        <w:ind w:left="2465" w:right="2417" w:firstLine="0"/>
        <w:jc w:val="center"/>
        <w:rPr>
          <w:rFonts w:ascii="Arial" w:hAnsi="Arial" w:cs="Arial" w:eastAsia="Arial"/>
          <w:sz w:val="36"/>
          <w:szCs w:val="36"/>
        </w:rPr>
      </w:pPr>
      <w:r>
        <w:rPr>
          <w:rFonts w:ascii="Arial" w:hAnsi="Arial"/>
          <w:color w:val="FFFFFF"/>
          <w:w w:val="120"/>
          <w:sz w:val="36"/>
        </w:rPr>
        <w:t>Øk^¹Âþwç\</w:t>
      </w:r>
      <w:r>
        <w:rPr>
          <w:rFonts w:ascii="Arial" w:hAnsi="Arial"/>
          <w:color w:val="FFFFFF"/>
          <w:spacing w:val="105"/>
          <w:w w:val="120"/>
          <w:sz w:val="36"/>
        </w:rPr>
        <w:t> </w:t>
      </w:r>
      <w:r>
        <w:rPr>
          <w:rFonts w:ascii="Arial" w:hAnsi="Arial"/>
          <w:color w:val="FFFFFF"/>
          <w:w w:val="120"/>
          <w:sz w:val="36"/>
        </w:rPr>
        <w:t>Ö</w:t>
      </w:r>
      <w:r>
        <w:rPr>
          <w:rFonts w:ascii="Arial" w:hAnsi="Arial"/>
          <w:color w:val="FFFFFF"/>
          <w:spacing w:val="-104"/>
          <w:w w:val="120"/>
          <w:sz w:val="36"/>
        </w:rPr>
        <w:t>«</w:t>
      </w:r>
      <w:r>
        <w:rPr>
          <w:rFonts w:ascii="Arial" w:hAnsi="Arial"/>
          <w:color w:val="FFFFFF"/>
          <w:spacing w:val="-9"/>
          <w:w w:val="120"/>
          <w:sz w:val="36"/>
        </w:rPr>
        <w:t>¡</w:t>
      </w:r>
      <w:r>
        <w:rPr>
          <w:rFonts w:ascii="Arial" w:hAnsi="Arial"/>
          <w:color w:val="FFFFFF"/>
          <w:w w:val="120"/>
          <w:sz w:val="36"/>
        </w:rPr>
        <w:t>,</w:t>
      </w:r>
      <w:r>
        <w:rPr>
          <w:rFonts w:ascii="Arial" w:hAnsi="Arial"/>
          <w:color w:val="FFFFFF"/>
          <w:w w:val="78"/>
          <w:sz w:val="36"/>
        </w:rPr>
        <w:t> </w:t>
      </w:r>
      <w:r>
        <w:rPr>
          <w:rFonts w:ascii="Arial" w:hAnsi="Arial"/>
          <w:color w:val="FFFFFF"/>
          <w:w w:val="110"/>
          <w:sz w:val="36"/>
        </w:rPr>
        <w:t>ÄMÂþwç\</w:t>
      </w:r>
      <w:r>
        <w:rPr>
          <w:rFonts w:ascii="Arial" w:hAnsi="Arial"/>
          <w:color w:val="FFFFFF"/>
          <w:spacing w:val="-13"/>
          <w:w w:val="110"/>
          <w:sz w:val="36"/>
        </w:rPr>
        <w:t> </w:t>
      </w:r>
      <w:r>
        <w:rPr>
          <w:rFonts w:ascii="Arial" w:hAnsi="Arial"/>
          <w:color w:val="FFFFFF"/>
          <w:w w:val="110"/>
          <w:sz w:val="36"/>
        </w:rPr>
        <w:t>Ãï_</w:t>
      </w:r>
      <w:r>
        <w:rPr>
          <w:rFonts w:ascii="Arial" w:hAnsi="Arial"/>
          <w:sz w:val="36"/>
        </w:rPr>
      </w:r>
    </w:p>
    <w:p>
      <w:pPr>
        <w:spacing w:line="378" w:lineRule="exact" w:before="0"/>
        <w:ind w:left="2564" w:right="2518" w:firstLine="0"/>
        <w:jc w:val="center"/>
        <w:rPr>
          <w:rFonts w:ascii="Arial" w:hAnsi="Arial" w:cs="Arial" w:eastAsia="Arial"/>
          <w:sz w:val="36"/>
          <w:szCs w:val="36"/>
        </w:rPr>
      </w:pPr>
      <w:r>
        <w:rPr>
          <w:rFonts w:ascii="Arial" w:hAnsi="Arial"/>
          <w:color w:val="FFFFFF"/>
          <w:w w:val="105"/>
          <w:sz w:val="36"/>
        </w:rPr>
        <w:t>]òswV</w:t>
      </w:r>
      <w:r>
        <w:rPr>
          <w:rFonts w:ascii="Arial" w:hAnsi="Arial"/>
          <w:color w:val="FFFFFF"/>
          <w:spacing w:val="-5"/>
          <w:w w:val="105"/>
          <w:sz w:val="36"/>
        </w:rPr>
        <w:t> </w:t>
      </w:r>
      <w:r>
        <w:rPr>
          <w:rFonts w:ascii="Arial" w:hAnsi="Arial"/>
          <w:color w:val="FFFFFF"/>
          <w:w w:val="105"/>
          <w:sz w:val="36"/>
        </w:rPr>
        <w:t>åç</w:t>
      </w:r>
      <w:r>
        <w:rPr>
          <w:rFonts w:ascii="Arial" w:hAnsi="Arial"/>
          <w:color w:val="FFFFFF"/>
          <w:spacing w:val="-36"/>
          <w:w w:val="105"/>
          <w:sz w:val="36"/>
        </w:rPr>
        <w:t>¦</w:t>
      </w:r>
      <w:r>
        <w:rPr>
          <w:rFonts w:ascii="Arial" w:hAnsi="Arial"/>
          <w:color w:val="FFFFFF"/>
          <w:w w:val="105"/>
          <w:sz w:val="36"/>
        </w:rPr>
        <w:t>ØÃ®D.</w:t>
      </w:r>
      <w:r>
        <w:rPr>
          <w:rFonts w:ascii="Arial" w:hAnsi="Arial"/>
          <w:sz w:val="36"/>
        </w:rPr>
      </w:r>
    </w:p>
    <w:p>
      <w:pPr>
        <w:spacing w:after="0" w:line="378" w:lineRule="exact"/>
        <w:jc w:val="center"/>
        <w:rPr>
          <w:rFonts w:ascii="Arial" w:hAnsi="Arial" w:cs="Arial" w:eastAsia="Arial"/>
          <w:sz w:val="36"/>
          <w:szCs w:val="36"/>
        </w:rPr>
        <w:sectPr>
          <w:type w:val="continuous"/>
          <w:pgSz w:w="7940" w:h="11910"/>
          <w:pgMar w:top="440" w:bottom="0" w:left="20" w:right="0"/>
        </w:sectPr>
      </w:pPr>
    </w:p>
    <w:p>
      <w:pPr>
        <w:spacing w:line="559" w:lineRule="exact" w:before="0"/>
        <w:ind w:left="263" w:right="292" w:firstLine="0"/>
        <w:jc w:val="center"/>
        <w:rPr>
          <w:rFonts w:ascii="Arial" w:hAnsi="Arial" w:cs="Arial" w:eastAsia="Arial"/>
          <w:sz w:val="56"/>
          <w:szCs w:val="56"/>
        </w:rPr>
      </w:pPr>
      <w:r>
        <w:rPr/>
        <w:pict>
          <v:group style="position:absolute;margin-left:0pt;margin-top:0pt;width:396.85pt;height:595.3pt;mso-position-horizontal-relative:page;mso-position-vertical-relative:page;z-index:-10048" coordorigin="0,0" coordsize="7937,11906">
            <v:shape style="position:absolute;left:0;top:0;width:7937;height:11906" coordorigin="0,0" coordsize="7937,11906" path="m0,0l7937,0,7937,11906,0,11906,0,0e" filled="true" fillcolor="#fffde8" stroked="false">
              <v:path arrowok="t"/>
              <v:fill type="solid"/>
            </v:shape>
            <w10:wrap type="none"/>
          </v:group>
        </w:pict>
      </w:r>
      <w:bookmarkStart w:name="Page 2" w:id="2"/>
      <w:bookmarkEnd w:id="2"/>
      <w:r>
        <w:rPr/>
      </w:r>
      <w:r>
        <w:rPr>
          <w:rFonts w:ascii="Arial" w:hAnsi="Arial"/>
          <w:color w:val="2E3092"/>
          <w:w w:val="105"/>
          <w:sz w:val="56"/>
        </w:rPr>
        <w:t>\ÅkÃâ½</w:t>
      </w:r>
      <w:r>
        <w:rPr>
          <w:rFonts w:ascii="Arial" w:hAnsi="Arial"/>
          <w:sz w:val="56"/>
        </w:rPr>
      </w:r>
    </w:p>
    <w:p>
      <w:pPr>
        <w:pStyle w:val="Heading1"/>
        <w:spacing w:line="768" w:lineRule="exact"/>
        <w:ind w:left="263" w:right="297"/>
        <w:jc w:val="center"/>
        <w:rPr>
          <w:rFonts w:ascii="Arial" w:hAnsi="Arial" w:cs="Arial" w:eastAsia="Arial"/>
        </w:rPr>
      </w:pPr>
      <w:r>
        <w:rPr>
          <w:rFonts w:ascii="Arial" w:hAnsi="Arial"/>
          <w:color w:val="ED1C24"/>
          <w:w w:val="85"/>
        </w:rPr>
        <w:t>AM&gt;</w:t>
      </w:r>
      <w:r>
        <w:rPr>
          <w:rFonts w:ascii="Arial" w:hAnsi="Arial"/>
          <w:color w:val="ED1C24"/>
          <w:spacing w:val="-79"/>
          <w:w w:val="85"/>
        </w:rPr>
        <w:t> </w:t>
      </w:r>
      <w:r>
        <w:rPr>
          <w:rFonts w:ascii="Arial" w:hAnsi="Arial"/>
          <w:color w:val="ED1C24"/>
          <w:w w:val="85"/>
        </w:rPr>
        <w:t>ÄÍ]BVï</w:t>
      </w:r>
      <w:r>
        <w:rPr>
          <w:rFonts w:ascii="Arial" w:hAnsi="Arial"/>
          <w:color w:val="ED1C24"/>
          <w:spacing w:val="-133"/>
          <w:w w:val="85"/>
        </w:rPr>
        <w:t>©</w:t>
      </w:r>
      <w:r>
        <w:rPr>
          <w:rFonts w:ascii="Arial" w:hAnsi="Arial"/>
          <w:color w:val="ED1C24"/>
          <w:w w:val="85"/>
        </w:rPr>
        <w:t>Ãì</w:t>
      </w:r>
      <w:r>
        <w:rPr>
          <w:rFonts w:ascii="Arial" w:hAnsi="Arial"/>
          <w:color w:val="ED1C24"/>
          <w:spacing w:val="-78"/>
          <w:w w:val="85"/>
        </w:rPr>
        <w:t> </w:t>
      </w:r>
      <w:r>
        <w:rPr>
          <w:rFonts w:ascii="Arial" w:hAnsi="Arial"/>
          <w:color w:val="ED1C24"/>
          <w:w w:val="85"/>
        </w:rPr>
        <w:t>]òÝ&gt;éÝ][</w:t>
      </w:r>
      <w:r>
        <w:rPr>
          <w:rFonts w:ascii="Arial" w:hAnsi="Arial"/>
        </w:rPr>
      </w:r>
    </w:p>
    <w:p>
      <w:pPr>
        <w:spacing w:line="1191" w:lineRule="exact" w:before="0"/>
        <w:ind w:left="279" w:right="0" w:firstLine="0"/>
        <w:jc w:val="left"/>
        <w:rPr>
          <w:rFonts w:ascii="Arial" w:hAnsi="Arial" w:cs="Arial" w:eastAsia="Arial"/>
          <w:sz w:val="80"/>
          <w:szCs w:val="80"/>
        </w:rPr>
      </w:pPr>
      <w:r>
        <w:rPr>
          <w:position w:val="-38"/>
        </w:rPr>
        <w:drawing>
          <wp:inline distT="0" distB="0" distL="0" distR="0">
            <wp:extent cx="705309" cy="756947"/>
            <wp:effectExtent l="0" t="0" r="0" b="0"/>
            <wp:docPr id="1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309" cy="7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8"/>
        </w:rPr>
      </w:r>
      <w:r>
        <w:rPr>
          <w:rFonts w:ascii="Times New Roman" w:hAnsi="Times New Roman"/>
          <w:sz w:val="20"/>
        </w:rPr>
        <w:t>      </w:t>
      </w:r>
      <w:r>
        <w:rPr>
          <w:rFonts w:ascii="Arial" w:hAnsi="Arial"/>
          <w:color w:val="0095DA"/>
          <w:w w:val="110"/>
          <w:sz w:val="80"/>
        </w:rPr>
        <w:t>EÅ</w:t>
      </w:r>
      <w:r>
        <w:rPr>
          <w:rFonts w:ascii="Arial" w:hAnsi="Arial"/>
          <w:color w:val="0095DA"/>
          <w:spacing w:val="-190"/>
          <w:w w:val="110"/>
          <w:sz w:val="80"/>
        </w:rPr>
        <w:t>©</w:t>
      </w:r>
      <w:r>
        <w:rPr>
          <w:rFonts w:ascii="Arial" w:hAnsi="Arial"/>
          <w:color w:val="0095DA"/>
          <w:w w:val="110"/>
          <w:sz w:val="80"/>
        </w:rPr>
        <w:t>Aï^...</w:t>
      </w:r>
      <w:r>
        <w:rPr>
          <w:rFonts w:ascii="Arial" w:hAnsi="Arial"/>
          <w:sz w:val="80"/>
        </w:rPr>
      </w:r>
    </w:p>
    <w:p>
      <w:pPr>
        <w:pStyle w:val="Heading2"/>
        <w:spacing w:line="240" w:lineRule="auto" w:before="56"/>
        <w:ind w:left="966" w:right="0"/>
        <w:jc w:val="left"/>
      </w:pPr>
      <w:r>
        <w:rPr/>
        <w:pict>
          <v:group style="position:absolute;margin-left:42.747822pt;margin-top:10.274205pt;width:20pt;height:24.3pt;mso-position-horizontal-relative:page;mso-position-vertical-relative:paragraph;z-index:1144" coordorigin="855,205" coordsize="400,486">
            <v:group style="position:absolute;left:865;top:215;width:380;height:466" coordorigin="865,215" coordsize="380,466">
              <v:shape style="position:absolute;left:865;top:215;width:380;height:466" coordorigin="865,215" coordsize="380,466" path="m1030,424l970,425,950,440,943,455,926,459,918,450,894,438,877,426,865,412,869,394,879,380,893,373,913,374,918,353,935,341,943,359,955,373,1031,380,1030,320,1016,300,1001,293,997,276,1005,268,1017,245,1030,227,1043,215,1062,220,1076,229,1083,244,1081,263,1103,269,1115,285,1097,294,1082,306,1077,381,1140,379,1159,364,1166,349,1183,345,1191,354,1215,365,1232,378,1244,391,1240,410,1231,424,1216,431,1196,430,1191,451,1175,463,1166,445,1154,431,1076,423,1075,577,1087,597,1104,601,1109,617,1102,627,1085,628,1086,651,1079,669,1066,681,1045,678,1031,667,1024,648,1003,635,992,620,1006,608,1019,595,1030,424xe" filled="false" stroked="true" strokeweight=".999994pt" strokecolor="#fff200">
                <v:path arrowok="t"/>
              </v:shape>
            </v:group>
            <v:group style="position:absolute;left:865;top:215;width:380;height:466" coordorigin="865,215" coordsize="380,466">
              <v:shape style="position:absolute;left:865;top:215;width:380;height:466" coordorigin="865,215" coordsize="380,466" path="m1076,424l1030,424,1019,595,1006,608,992,620,1003,635,1024,648,1031,667,1045,678,1066,681,1079,668,1086,651,1085,628,1102,627,1109,617,1104,601,1087,597,1075,577,1076,424xe" filled="true" fillcolor="#ed1c24" stroked="false">
                <v:path arrowok="t"/>
                <v:fill type="solid"/>
              </v:shape>
              <v:shape style="position:absolute;left:865;top:215;width:380;height:466" coordorigin="865,215" coordsize="380,466" path="m1231,423l1076,423,1154,431,1166,445,1175,463,1191,451,1196,430,1219,430,1231,424,1231,423xe" filled="true" fillcolor="#ed1c24" stroked="false">
                <v:path arrowok="t"/>
                <v:fill type="solid"/>
              </v:shape>
              <v:shape style="position:absolute;left:865;top:215;width:380;height:466" coordorigin="865,215" coordsize="380,466" path="m893,373l879,380,869,394,865,412,877,426,894,438,918,450,926,459,943,455,950,439,970,425,1030,424,1076,424,1076,423,1231,423,1240,410,1244,391,1235,380,1077,380,1077,380,1031,380,966,374,913,374,893,373xe" filled="true" fillcolor="#ed1c24" stroked="false">
                <v:path arrowok="t"/>
                <v:fill type="solid"/>
              </v:shape>
              <v:shape style="position:absolute;left:865;top:215;width:380;height:466" coordorigin="865,215" coordsize="380,466" path="m1219,430l1196,430,1216,431,1219,430xe" filled="true" fillcolor="#ed1c24" stroked="false">
                <v:path arrowok="t"/>
                <v:fill type="solid"/>
              </v:shape>
              <v:shape style="position:absolute;left:865;top:215;width:380;height:466" coordorigin="865,215" coordsize="380,466" path="m1183,345l1166,349,1159,364,1140,379,1077,380,1235,380,1232,378,1215,365,1191,354,1183,345xe" filled="true" fillcolor="#ed1c24" stroked="false">
                <v:path arrowok="t"/>
                <v:fill type="solid"/>
              </v:shape>
              <v:shape style="position:absolute;left:865;top:215;width:380;height:466" coordorigin="865,215" coordsize="380,466" path="m1043,215l1030,227,1017,245,1006,268,997,276,1001,293,1016,300,1030,320,1031,380,1077,380,1082,306,1097,294,1115,285,1103,269,1081,263,1083,243,1076,229,1062,220,1043,215xe" filled="true" fillcolor="#ed1c24" stroked="false">
                <v:path arrowok="t"/>
                <v:fill type="solid"/>
              </v:shape>
              <v:shape style="position:absolute;left:865;top:215;width:380;height:466" coordorigin="865,215" coordsize="380,466" path="m935,341l918,353,913,374,966,374,955,373,943,359,935,341xe" filled="true" fillcolor="#ed1c2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2E3092"/>
          <w:w w:val="110"/>
        </w:rPr>
        <w:t>AM&gt;</w:t>
      </w:r>
      <w:r>
        <w:rPr>
          <w:color w:val="2E3092"/>
          <w:spacing w:val="44"/>
          <w:w w:val="110"/>
        </w:rPr>
        <w:t> </w:t>
      </w:r>
      <w:r>
        <w:rPr>
          <w:color w:val="2E3092"/>
          <w:w w:val="110"/>
        </w:rPr>
        <w:t>ÄÍ]BVï</w:t>
      </w:r>
      <w:r>
        <w:rPr>
          <w:color w:val="2E3092"/>
          <w:spacing w:val="-116"/>
          <w:w w:val="110"/>
        </w:rPr>
        <w:t>©</w:t>
      </w:r>
      <w:r>
        <w:rPr>
          <w:color w:val="2E3092"/>
          <w:w w:val="110"/>
        </w:rPr>
        <w:t>Ãú</w:t>
      </w:r>
      <w:r>
        <w:rPr>
          <w:color w:val="2E3092"/>
          <w:spacing w:val="44"/>
          <w:w w:val="110"/>
        </w:rPr>
        <w:t> </w:t>
      </w:r>
      <w:r>
        <w:rPr>
          <w:color w:val="2E3092"/>
          <w:w w:val="125"/>
        </w:rPr>
        <w:t>Øk^çá</w:t>
      </w:r>
      <w:r>
        <w:rPr>
          <w:color w:val="2E3092"/>
          <w:spacing w:val="29"/>
          <w:w w:val="125"/>
        </w:rPr>
        <w:t> </w:t>
      </w:r>
      <w:r>
        <w:rPr>
          <w:color w:val="2E3092"/>
          <w:w w:val="150"/>
        </w:rPr>
        <w:t>z]ç</w:t>
      </w:r>
      <w:r>
        <w:rPr>
          <w:color w:val="2E3092"/>
          <w:spacing w:val="-130"/>
          <w:w w:val="150"/>
        </w:rPr>
        <w:t>«</w:t>
      </w:r>
      <w:r>
        <w:rPr>
          <w:color w:val="2E3092"/>
          <w:w w:val="150"/>
        </w:rPr>
        <w:t>l_</w:t>
      </w:r>
      <w:r>
        <w:rPr/>
      </w:r>
    </w:p>
    <w:p>
      <w:pPr>
        <w:spacing w:before="1"/>
        <w:ind w:left="978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Arial" w:hAnsi="Arial"/>
          <w:color w:val="2E3092"/>
          <w:w w:val="120"/>
          <w:sz w:val="36"/>
        </w:rPr>
        <w:t>¸</w:t>
      </w:r>
      <w:r>
        <w:rPr>
          <w:rFonts w:ascii="Arial" w:hAnsi="Arial"/>
          <w:color w:val="2E3092"/>
          <w:spacing w:val="-104"/>
          <w:w w:val="120"/>
          <w:sz w:val="36"/>
        </w:rPr>
        <w:t>«</w:t>
      </w:r>
      <w:r>
        <w:rPr>
          <w:rFonts w:ascii="Arial" w:hAnsi="Arial"/>
          <w:color w:val="2E3092"/>
          <w:w w:val="120"/>
          <w:sz w:val="36"/>
        </w:rPr>
        <w:t>ïVÄ\Vª</w:t>
      </w:r>
      <w:r>
        <w:rPr>
          <w:rFonts w:ascii="Arial" w:hAnsi="Arial"/>
          <w:color w:val="2E3092"/>
          <w:spacing w:val="23"/>
          <w:w w:val="120"/>
          <w:sz w:val="36"/>
        </w:rPr>
        <w:t> </w:t>
      </w:r>
      <w:r>
        <w:rPr>
          <w:rFonts w:ascii="Arial" w:hAnsi="Arial"/>
          <w:color w:val="2E3092"/>
          <w:w w:val="120"/>
          <w:sz w:val="36"/>
        </w:rPr>
        <w:t>Î¹¼BV|</w:t>
      </w:r>
      <w:r>
        <w:rPr>
          <w:rFonts w:ascii="Arial" w:hAnsi="Arial"/>
          <w:color w:val="2E3092"/>
          <w:spacing w:val="-11"/>
          <w:w w:val="120"/>
          <w:sz w:val="36"/>
        </w:rPr>
        <w:t> </w:t>
      </w:r>
      <w:r>
        <w:rPr>
          <w:rFonts w:ascii="Arial" w:hAnsi="Arial"/>
          <w:color w:val="2E3092"/>
          <w:w w:val="120"/>
          <w:sz w:val="36"/>
        </w:rPr>
        <w:t>Ø&gt;òÂï¹_</w:t>
      </w:r>
      <w:r>
        <w:rPr>
          <w:rFonts w:ascii="Arial" w:hAnsi="Arial"/>
          <w:color w:val="2E3092"/>
          <w:spacing w:val="-11"/>
          <w:w w:val="120"/>
          <w:sz w:val="36"/>
        </w:rPr>
        <w:t> </w:t>
      </w:r>
      <w:r>
        <w:rPr>
          <w:rFonts w:ascii="Arial" w:hAnsi="Arial"/>
          <w:color w:val="2E3092"/>
          <w:w w:val="120"/>
          <w:sz w:val="36"/>
        </w:rPr>
        <w:t>kéD</w:t>
      </w:r>
      <w:r>
        <w:rPr>
          <w:rFonts w:ascii="Arial" w:hAnsi="Arial"/>
          <w:color w:val="2E3092"/>
          <w:w w:val="112"/>
          <w:sz w:val="36"/>
        </w:rPr>
        <w:t> </w:t>
      </w:r>
      <w:r>
        <w:rPr>
          <w:rFonts w:ascii="Arial" w:hAnsi="Arial"/>
          <w:color w:val="2E3092"/>
          <w:w w:val="120"/>
          <w:sz w:val="36"/>
        </w:rPr>
        <w:t>kòkm.</w:t>
      </w:r>
      <w:r>
        <w:rPr>
          <w:rFonts w:ascii="Arial" w:hAnsi="Arial"/>
          <w:sz w:val="36"/>
        </w:rPr>
      </w:r>
    </w:p>
    <w:p>
      <w:pPr>
        <w:tabs>
          <w:tab w:pos="3491" w:val="left" w:leader="none"/>
          <w:tab w:pos="5084" w:val="left" w:leader="none"/>
        </w:tabs>
        <w:spacing w:before="265"/>
        <w:ind w:left="978" w:right="449" w:hanging="13"/>
        <w:jc w:val="left"/>
        <w:rPr>
          <w:rFonts w:ascii="Arial" w:hAnsi="Arial" w:cs="Arial" w:eastAsia="Arial"/>
          <w:sz w:val="36"/>
          <w:szCs w:val="36"/>
        </w:rPr>
      </w:pPr>
      <w:r>
        <w:rPr/>
        <w:pict>
          <v:group style="position:absolute;margin-left:42.999302pt;margin-top:21.055899pt;width:20pt;height:24.3pt;mso-position-horizontal-relative:page;mso-position-vertical-relative:paragraph;z-index:1168" coordorigin="860,421" coordsize="400,486">
            <v:group style="position:absolute;left:870;top:431;width:380;height:466" coordorigin="870,431" coordsize="380,466">
              <v:shape style="position:absolute;left:870;top:431;width:380;height:466" coordorigin="870,431" coordsize="380,466" path="m1035,640l975,641,955,655,948,670,931,675,923,666,899,654,882,641,870,628,874,609,884,595,898,588,918,590,923,568,940,556,948,574,960,589,1036,596,1035,536,1021,516,1006,509,1002,492,1011,484,1022,461,1035,443,1048,431,1067,436,1081,445,1088,459,1086,479,1108,484,1120,501,1102,510,1087,522,1082,596,1145,594,1164,580,1171,565,1188,561,1196,570,1220,581,1237,594,1249,607,1245,626,1236,640,1221,647,1201,645,1196,667,1180,679,1171,661,1159,646,1081,638,1080,793,1092,812,1109,817,1114,833,1107,843,1090,843,1091,867,1084,884,1071,896,1050,893,1036,882,1029,864,1008,850,997,836,1011,824,1024,810,1035,640xe" filled="false" stroked="true" strokeweight=".999994pt" strokecolor="#fff200">
                <v:path arrowok="t"/>
              </v:shape>
            </v:group>
            <v:group style="position:absolute;left:870;top:431;width:380;height:466" coordorigin="870,431" coordsize="380,466">
              <v:shape style="position:absolute;left:870;top:431;width:380;height:466" coordorigin="870,431" coordsize="380,466" path="m1081,640l1035,640,1024,810,1011,824,997,835,1008,850,1029,864,1036,882,1050,893,1071,896,1084,884,1091,867,1090,843,1107,843,1114,833,1109,817,1092,812,1080,793,1081,640xe" filled="true" fillcolor="#ed1c24" stroked="false">
                <v:path arrowok="t"/>
                <v:fill type="solid"/>
              </v:shape>
              <v:shape style="position:absolute;left:870;top:431;width:380;height:466" coordorigin="870,431" coordsize="380,466" path="m1237,638l1081,638,1159,646,1171,661,1180,679,1196,667,1201,645,1224,645,1236,640,1237,638xe" filled="true" fillcolor="#ed1c24" stroked="false">
                <v:path arrowok="t"/>
                <v:fill type="solid"/>
              </v:shape>
              <v:shape style="position:absolute;left:870;top:431;width:380;height:466" coordorigin="870,431" coordsize="380,466" path="m898,588l884,595,874,609,870,628,882,641,899,654,923,665,931,674,948,670,955,655,975,641,1035,640,1081,640,1081,638,1237,638,1245,626,1249,607,1240,596,1082,596,1082,596,1036,596,971,590,918,590,898,588xe" filled="true" fillcolor="#ed1c24" stroked="false">
                <v:path arrowok="t"/>
                <v:fill type="solid"/>
              </v:shape>
              <v:shape style="position:absolute;left:870;top:431;width:380;height:466" coordorigin="870,431" coordsize="380,466" path="m1224,645l1201,645,1221,647,1224,645xe" filled="true" fillcolor="#ed1c24" stroked="false">
                <v:path arrowok="t"/>
                <v:fill type="solid"/>
              </v:shape>
              <v:shape style="position:absolute;left:870;top:431;width:380;height:466" coordorigin="870,431" coordsize="380,466" path="m1188,560l1171,565,1164,580,1145,594,1082,596,1240,596,1237,594,1220,581,1196,569,1188,560xe" filled="true" fillcolor="#ed1c24" stroked="false">
                <v:path arrowok="t"/>
                <v:fill type="solid"/>
              </v:shape>
              <v:shape style="position:absolute;left:870;top:431;width:380;height:466" coordorigin="870,431" coordsize="380,466" path="m1048,431l1035,443,1022,461,1011,484,1002,492,1006,509,1021,516,1035,536,1036,596,1082,596,1087,522,1102,510,1120,501,1108,484,1086,479,1088,459,1081,445,1067,435,1048,431xe" filled="true" fillcolor="#ed1c24" stroked="false">
                <v:path arrowok="t"/>
                <v:fill type="solid"/>
              </v:shape>
              <v:shape style="position:absolute;left:870;top:431;width:380;height:466" coordorigin="870,431" coordsize="380,466" path="m940,556l923,568,918,590,971,590,961,589,948,574,940,556xe" filled="true" fillcolor="#ed1c24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/>
          <w:color w:val="2E3092"/>
          <w:spacing w:val="41"/>
          <w:w w:val="110"/>
          <w:sz w:val="36"/>
        </w:rPr>
        <w:t>Ä</w:t>
      </w:r>
      <w:r>
        <w:rPr>
          <w:rFonts w:ascii="Arial" w:hAnsi="Arial"/>
          <w:color w:val="2E3092"/>
          <w:spacing w:val="16"/>
          <w:w w:val="110"/>
          <w:sz w:val="36"/>
        </w:rPr>
        <w:t>Í</w:t>
      </w:r>
      <w:r>
        <w:rPr>
          <w:rFonts w:ascii="Arial" w:hAnsi="Arial"/>
          <w:color w:val="2E3092"/>
          <w:spacing w:val="14"/>
          <w:w w:val="110"/>
          <w:sz w:val="36"/>
        </w:rPr>
        <w:t>]</w:t>
      </w:r>
      <w:r>
        <w:rPr>
          <w:rFonts w:ascii="Arial" w:hAnsi="Arial"/>
          <w:color w:val="2E3092"/>
          <w:spacing w:val="32"/>
          <w:w w:val="110"/>
          <w:sz w:val="36"/>
        </w:rPr>
        <w:t>B</w:t>
      </w:r>
      <w:r>
        <w:rPr>
          <w:rFonts w:ascii="Arial" w:hAnsi="Arial"/>
          <w:color w:val="2E3092"/>
          <w:spacing w:val="49"/>
          <w:w w:val="110"/>
          <w:sz w:val="36"/>
        </w:rPr>
        <w:t>V</w:t>
      </w:r>
      <w:r>
        <w:rPr>
          <w:rFonts w:ascii="Arial" w:hAnsi="Arial"/>
          <w:color w:val="2E3092"/>
          <w:spacing w:val="15"/>
          <w:w w:val="110"/>
          <w:sz w:val="36"/>
        </w:rPr>
        <w:t>ï</w:t>
      </w:r>
      <w:r>
        <w:rPr>
          <w:rFonts w:ascii="Arial" w:hAnsi="Arial"/>
          <w:color w:val="2E3092"/>
          <w:spacing w:val="-84"/>
          <w:w w:val="110"/>
          <w:sz w:val="36"/>
        </w:rPr>
        <w:t>©</w:t>
      </w:r>
      <w:r>
        <w:rPr>
          <w:rFonts w:ascii="Arial" w:hAnsi="Arial"/>
          <w:color w:val="2E3092"/>
          <w:spacing w:val="48"/>
          <w:w w:val="110"/>
          <w:sz w:val="36"/>
        </w:rPr>
        <w:t>Ã</w:t>
      </w:r>
      <w:r>
        <w:rPr>
          <w:rFonts w:ascii="Arial" w:hAnsi="Arial"/>
          <w:color w:val="2E3092"/>
          <w:spacing w:val="31"/>
          <w:w w:val="110"/>
          <w:sz w:val="36"/>
        </w:rPr>
        <w:t>ö</w:t>
      </w:r>
      <w:r>
        <w:rPr>
          <w:rFonts w:ascii="Arial" w:hAnsi="Arial"/>
          <w:color w:val="2E3092"/>
          <w:w w:val="110"/>
          <w:sz w:val="36"/>
        </w:rPr>
        <w:t>[</w:t>
        <w:tab/>
      </w:r>
      <w:r>
        <w:rPr>
          <w:rFonts w:ascii="Arial" w:hAnsi="Arial"/>
          <w:color w:val="2E3092"/>
          <w:spacing w:val="18"/>
          <w:w w:val="135"/>
          <w:sz w:val="36"/>
        </w:rPr>
        <w:t>]</w:t>
      </w:r>
      <w:r>
        <w:rPr>
          <w:rFonts w:ascii="Arial" w:hAnsi="Arial"/>
          <w:color w:val="2E3092"/>
          <w:spacing w:val="30"/>
          <w:w w:val="135"/>
          <w:sz w:val="36"/>
        </w:rPr>
        <w:t>ò</w:t>
      </w:r>
      <w:r>
        <w:rPr>
          <w:rFonts w:ascii="Arial" w:hAnsi="Arial"/>
          <w:color w:val="2E3092"/>
          <w:spacing w:val="29"/>
          <w:w w:val="135"/>
          <w:sz w:val="36"/>
        </w:rPr>
        <w:t>c</w:t>
      </w:r>
      <w:r>
        <w:rPr>
          <w:rFonts w:ascii="Arial" w:hAnsi="Arial"/>
          <w:color w:val="2E3092"/>
          <w:spacing w:val="30"/>
          <w:w w:val="135"/>
          <w:sz w:val="36"/>
        </w:rPr>
        <w:t>ò</w:t>
      </w:r>
      <w:r>
        <w:rPr>
          <w:rFonts w:ascii="Arial" w:hAnsi="Arial"/>
          <w:color w:val="2E3092"/>
          <w:w w:val="135"/>
          <w:sz w:val="36"/>
        </w:rPr>
        <w:t>k</w:t>
        <w:tab/>
      </w:r>
      <w:r>
        <w:rPr>
          <w:rFonts w:ascii="Arial" w:hAnsi="Arial"/>
          <w:color w:val="2E3092"/>
          <w:spacing w:val="19"/>
          <w:w w:val="120"/>
          <w:sz w:val="36"/>
        </w:rPr>
        <w:t>·</w:t>
      </w:r>
      <w:r>
        <w:rPr>
          <w:rFonts w:ascii="Arial" w:hAnsi="Arial"/>
          <w:color w:val="2E3092"/>
          <w:spacing w:val="34"/>
          <w:w w:val="120"/>
          <w:sz w:val="36"/>
        </w:rPr>
        <w:t>Ô</w:t>
      </w:r>
      <w:r>
        <w:rPr>
          <w:rFonts w:ascii="Arial" w:hAnsi="Arial"/>
          <w:color w:val="2E3092"/>
          <w:spacing w:val="52"/>
          <w:w w:val="120"/>
          <w:sz w:val="36"/>
        </w:rPr>
        <w:t>Ã</w:t>
      </w:r>
      <w:r>
        <w:rPr>
          <w:rFonts w:ascii="Arial" w:hAnsi="Arial"/>
          <w:color w:val="2E3092"/>
          <w:spacing w:val="41"/>
          <w:w w:val="120"/>
          <w:sz w:val="36"/>
        </w:rPr>
        <w:t>Ý</w:t>
      </w:r>
      <w:r>
        <w:rPr>
          <w:rFonts w:ascii="Arial" w:hAnsi="Arial"/>
          <w:color w:val="2E3092"/>
          <w:spacing w:val="16"/>
          <w:w w:val="120"/>
          <w:sz w:val="36"/>
        </w:rPr>
        <w:t>]</w:t>
      </w:r>
      <w:r>
        <w:rPr>
          <w:rFonts w:ascii="Arial" w:hAnsi="Arial"/>
          <w:color w:val="2E3092"/>
          <w:w w:val="120"/>
          <w:sz w:val="36"/>
        </w:rPr>
        <w:t>[</w:t>
      </w:r>
      <w:r>
        <w:rPr>
          <w:rFonts w:ascii="Arial" w:hAnsi="Arial"/>
          <w:color w:val="2E3092"/>
          <w:spacing w:val="836"/>
          <w:w w:val="307"/>
          <w:sz w:val="36"/>
        </w:rPr>
        <w:t> </w:t>
      </w:r>
      <w:r>
        <w:rPr>
          <w:rFonts w:ascii="Arial" w:hAnsi="Arial"/>
          <w:color w:val="2E3092"/>
          <w:w w:val="165"/>
          <w:sz w:val="36"/>
        </w:rPr>
        <w:t>ïõï^</w:t>
      </w:r>
      <w:r>
        <w:rPr>
          <w:rFonts w:ascii="Arial" w:hAnsi="Arial"/>
          <w:color w:val="2E3092"/>
          <w:spacing w:val="107"/>
          <w:w w:val="165"/>
          <w:sz w:val="36"/>
        </w:rPr>
        <w:t> </w:t>
      </w:r>
      <w:r>
        <w:rPr>
          <w:rFonts w:ascii="Arial" w:hAnsi="Arial"/>
          <w:color w:val="2E3092"/>
          <w:w w:val="135"/>
          <w:sz w:val="36"/>
        </w:rPr>
        <w:t>clò^</w:t>
      </w:r>
      <w:r>
        <w:rPr>
          <w:rFonts w:ascii="Arial" w:hAnsi="Arial"/>
          <w:color w:val="2E3092"/>
          <w:spacing w:val="35"/>
          <w:w w:val="135"/>
          <w:sz w:val="36"/>
        </w:rPr>
        <w:t>á</w:t>
      </w:r>
      <w:r>
        <w:rPr>
          <w:rFonts w:ascii="Arial" w:hAnsi="Arial"/>
          <w:color w:val="2E3092"/>
          <w:w w:val="135"/>
          <w:sz w:val="36"/>
        </w:rPr>
        <w:t>ïõïáV</w:t>
      </w:r>
      <w:r>
        <w:rPr>
          <w:rFonts w:ascii="Arial" w:hAnsi="Arial"/>
          <w:color w:val="2E3092"/>
          <w:spacing w:val="37"/>
          <w:w w:val="135"/>
          <w:sz w:val="36"/>
        </w:rPr>
        <w:t>ï</w:t>
      </w:r>
      <w:r>
        <w:rPr>
          <w:rFonts w:ascii="Arial" w:hAnsi="Arial"/>
          <w:color w:val="2E3092"/>
          <w:w w:val="135"/>
          <w:sz w:val="36"/>
        </w:rPr>
        <w:t>\V®km.</w:t>
      </w:r>
      <w:r>
        <w:rPr>
          <w:rFonts w:ascii="Arial" w:hAnsi="Arial"/>
          <w:sz w:val="36"/>
        </w:rPr>
      </w:r>
    </w:p>
    <w:p>
      <w:pPr>
        <w:tabs>
          <w:tab w:pos="4529" w:val="left" w:leader="none"/>
        </w:tabs>
        <w:spacing w:before="265"/>
        <w:ind w:left="966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/>
        <w:pict>
          <v:group style="position:absolute;margin-left:43.502415pt;margin-top:19.523741pt;width:20pt;height:24.3pt;mso-position-horizontal-relative:page;mso-position-vertical-relative:paragraph;z-index:1192" coordorigin="870,390" coordsize="400,486">
            <v:group style="position:absolute;left:880;top:400;width:380;height:466" coordorigin="880,400" coordsize="380,466">
              <v:shape style="position:absolute;left:880;top:400;width:380;height:466" coordorigin="880,400" coordsize="380,466" path="m1045,609l985,610,965,625,958,640,941,644,933,635,910,623,892,611,880,597,884,579,894,565,908,558,928,559,933,538,950,526,959,544,971,558,1046,565,1045,505,1031,485,1016,478,1012,461,1021,453,1032,430,1045,412,1058,400,1077,405,1091,414,1098,429,1096,448,1118,454,1130,470,1112,479,1097,491,1092,566,1155,564,1174,549,1181,534,1198,530,1207,539,1230,550,1248,563,1259,576,1255,595,1246,609,1231,616,1211,615,1206,636,1190,648,1181,630,1169,616,1091,608,1090,762,1102,782,1119,786,1124,802,1117,812,1100,813,1101,836,1094,854,1081,866,1061,863,1046,852,1039,833,1018,820,1007,805,1022,793,1034,780,1045,609xe" filled="false" stroked="true" strokeweight=".999994pt" strokecolor="#fff200">
                <v:path arrowok="t"/>
              </v:shape>
            </v:group>
            <v:group style="position:absolute;left:880;top:400;width:380;height:466" coordorigin="880,400" coordsize="380,466">
              <v:shape style="position:absolute;left:880;top:400;width:380;height:466" coordorigin="880,400" coordsize="380,466" path="m1091,609l1045,609,1034,780,1022,793,1007,805,1018,820,1039,833,1046,852,1061,863,1081,866,1094,853,1101,836,1100,813,1117,812,1124,802,1120,786,1102,782,1090,762,1091,609xe" filled="true" fillcolor="#ed1c24" stroked="false">
                <v:path arrowok="t"/>
                <v:fill type="solid"/>
              </v:shape>
              <v:shape style="position:absolute;left:880;top:400;width:380;height:466" coordorigin="880,400" coordsize="380,466" path="m1247,608l1091,608,1169,616,1181,630,1190,648,1206,636,1211,615,1234,615,1246,609,1247,608xe" filled="true" fillcolor="#ed1c24" stroked="false">
                <v:path arrowok="t"/>
                <v:fill type="solid"/>
              </v:shape>
              <v:shape style="position:absolute;left:880;top:400;width:380;height:466" coordorigin="880,400" coordsize="380,466" path="m908,558l894,565,884,579,880,597,892,611,910,623,933,635,941,644,958,640,965,624,985,610,1045,609,1091,609,1091,608,1247,608,1255,595,1259,576,1250,565,1092,565,1046,565,981,559,928,559,908,558xe" filled="true" fillcolor="#ed1c24" stroked="false">
                <v:path arrowok="t"/>
                <v:fill type="solid"/>
              </v:shape>
              <v:shape style="position:absolute;left:880;top:400;width:380;height:466" coordorigin="880,400" coordsize="380,466" path="m1234,615l1211,615,1231,616,1234,615xe" filled="true" fillcolor="#ed1c24" stroked="false">
                <v:path arrowok="t"/>
                <v:fill type="solid"/>
              </v:shape>
              <v:shape style="position:absolute;left:880;top:400;width:380;height:466" coordorigin="880,400" coordsize="380,466" path="m1198,530l1181,534,1174,549,1155,564,1092,565,1250,565,1248,563,1230,550,1207,539,1198,530xe" filled="true" fillcolor="#ed1c24" stroked="false">
                <v:path arrowok="t"/>
                <v:fill type="solid"/>
              </v:shape>
              <v:shape style="position:absolute;left:880;top:400;width:380;height:466" coordorigin="880,400" coordsize="380,466" path="m1058,400l1045,412,1032,430,1021,453,1012,461,1016,478,1031,485,1045,505,1046,565,1092,565,1097,491,1112,479,1130,470,1118,454,1096,448,1098,429,1091,414,1077,405,1058,400xe" filled="true" fillcolor="#ed1c24" stroked="false">
                <v:path arrowok="t"/>
                <v:fill type="solid"/>
              </v:shape>
              <v:shape style="position:absolute;left:880;top:400;width:380;height:466" coordorigin="880,400" coordsize="380,466" path="m950,526l933,538,928,559,981,559,971,558,959,544,950,526xe" filled="true" fillcolor="#ed1c24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/>
          <w:color w:val="2E3092"/>
          <w:w w:val="185"/>
          <w:sz w:val="36"/>
        </w:rPr>
        <w:t>]</w:t>
      </w:r>
      <w:r>
        <w:rPr>
          <w:rFonts w:ascii="Arial" w:hAnsi="Arial"/>
          <w:color w:val="2E3092"/>
          <w:spacing w:val="-155"/>
          <w:w w:val="185"/>
          <w:sz w:val="36"/>
        </w:rPr>
        <w:t> </w:t>
      </w:r>
      <w:r>
        <w:rPr>
          <w:rFonts w:ascii="Arial" w:hAnsi="Arial"/>
          <w:color w:val="2E3092"/>
          <w:w w:val="120"/>
          <w:sz w:val="36"/>
        </w:rPr>
        <w:t>ò</w:t>
      </w:r>
      <w:r>
        <w:rPr>
          <w:rFonts w:ascii="Arial" w:hAnsi="Arial"/>
          <w:color w:val="2E3092"/>
          <w:spacing w:val="-90"/>
          <w:w w:val="120"/>
          <w:sz w:val="36"/>
        </w:rPr>
        <w:t> </w:t>
      </w:r>
      <w:r>
        <w:rPr>
          <w:rFonts w:ascii="Arial" w:hAnsi="Arial"/>
          <w:color w:val="2E3092"/>
          <w:spacing w:val="22"/>
          <w:sz w:val="36"/>
        </w:rPr>
        <w:t>Ý</w:t>
      </w:r>
      <w:r>
        <w:rPr>
          <w:rFonts w:ascii="Arial" w:hAnsi="Arial"/>
          <w:color w:val="2E3092"/>
          <w:spacing w:val="20"/>
          <w:sz w:val="36"/>
        </w:rPr>
        <w:t>&gt;</w:t>
      </w:r>
      <w:r>
        <w:rPr>
          <w:rFonts w:ascii="Arial" w:hAnsi="Arial"/>
          <w:color w:val="2E3092"/>
          <w:spacing w:val="-70"/>
          <w:sz w:val="36"/>
        </w:rPr>
        <w:t> </w:t>
      </w:r>
      <w:r>
        <w:rPr>
          <w:rFonts w:ascii="Arial" w:hAnsi="Arial"/>
          <w:color w:val="2E3092"/>
          <w:w w:val="120"/>
          <w:sz w:val="36"/>
        </w:rPr>
        <w:t>é</w:t>
      </w:r>
      <w:r>
        <w:rPr>
          <w:rFonts w:ascii="Arial" w:hAnsi="Arial"/>
          <w:color w:val="2E3092"/>
          <w:spacing w:val="-90"/>
          <w:w w:val="120"/>
          <w:sz w:val="36"/>
        </w:rPr>
        <w:t> </w:t>
      </w:r>
      <w:r>
        <w:rPr>
          <w:rFonts w:ascii="Arial" w:hAnsi="Arial"/>
          <w:color w:val="2E3092"/>
          <w:spacing w:val="27"/>
          <w:w w:val="120"/>
          <w:sz w:val="36"/>
        </w:rPr>
        <w:t>Ý</w:t>
      </w:r>
      <w:r>
        <w:rPr>
          <w:rFonts w:ascii="Arial" w:hAnsi="Arial"/>
          <w:color w:val="2E3092"/>
          <w:spacing w:val="10"/>
          <w:w w:val="120"/>
          <w:sz w:val="36"/>
        </w:rPr>
        <w:t>]</w:t>
      </w:r>
      <w:r>
        <w:rPr>
          <w:rFonts w:ascii="Arial" w:hAnsi="Arial"/>
          <w:color w:val="2E3092"/>
          <w:spacing w:val="-89"/>
          <w:w w:val="120"/>
          <w:sz w:val="36"/>
        </w:rPr>
        <w:t> </w:t>
      </w:r>
      <w:r>
        <w:rPr>
          <w:rFonts w:ascii="Arial" w:hAnsi="Arial"/>
          <w:color w:val="2E3092"/>
          <w:spacing w:val="16"/>
          <w:w w:val="130"/>
          <w:sz w:val="36"/>
        </w:rPr>
        <w:t>o</w:t>
      </w:r>
      <w:r>
        <w:rPr>
          <w:rFonts w:ascii="Arial" w:hAnsi="Arial"/>
          <w:color w:val="2E3092"/>
          <w:spacing w:val="19"/>
          <w:w w:val="130"/>
          <w:sz w:val="36"/>
        </w:rPr>
        <w:t>ò</w:t>
      </w:r>
      <w:r>
        <w:rPr>
          <w:rFonts w:ascii="Arial" w:hAnsi="Arial"/>
          <w:color w:val="2E3092"/>
          <w:spacing w:val="-100"/>
          <w:w w:val="130"/>
          <w:sz w:val="36"/>
        </w:rPr>
        <w:t> </w:t>
      </w:r>
      <w:r>
        <w:rPr>
          <w:rFonts w:ascii="Arial" w:hAnsi="Arial"/>
          <w:color w:val="2E3092"/>
          <w:spacing w:val="11"/>
          <w:w w:val="120"/>
          <w:sz w:val="36"/>
        </w:rPr>
        <w:t>Í</w:t>
      </w:r>
      <w:r>
        <w:rPr>
          <w:rFonts w:ascii="Arial" w:hAnsi="Arial"/>
          <w:color w:val="2E3092"/>
          <w:spacing w:val="26"/>
          <w:w w:val="120"/>
          <w:sz w:val="36"/>
        </w:rPr>
        <w:t>m</w:t>
      </w:r>
      <w:r>
        <w:rPr>
          <w:rFonts w:ascii="Arial" w:hAnsi="Arial"/>
          <w:color w:val="2E3092"/>
          <w:spacing w:val="-90"/>
          <w:w w:val="120"/>
          <w:sz w:val="36"/>
        </w:rPr>
        <w:t> </w:t>
      </w:r>
      <w:r>
        <w:rPr>
          <w:rFonts w:ascii="Arial" w:hAnsi="Arial"/>
          <w:color w:val="2E3092"/>
          <w:spacing w:val="22"/>
          <w:sz w:val="36"/>
        </w:rPr>
        <w:t>D</w:t>
      </w:r>
      <w:r>
        <w:rPr>
          <w:rFonts w:ascii="Arial" w:hAnsi="Arial"/>
          <w:color w:val="2E3092"/>
          <w:spacing w:val="24"/>
          <w:sz w:val="36"/>
        </w:rPr>
        <w:t>,</w:t>
        <w:tab/>
      </w:r>
      <w:r>
        <w:rPr>
          <w:rFonts w:ascii="Arial" w:hAnsi="Arial"/>
          <w:color w:val="2E3092"/>
          <w:w w:val="185"/>
          <w:sz w:val="36"/>
        </w:rPr>
        <w:t>]</w:t>
      </w:r>
      <w:r>
        <w:rPr>
          <w:rFonts w:ascii="Arial" w:hAnsi="Arial"/>
          <w:color w:val="2E3092"/>
          <w:spacing w:val="-167"/>
          <w:w w:val="185"/>
          <w:sz w:val="36"/>
        </w:rPr>
        <w:t> </w:t>
      </w:r>
      <w:r>
        <w:rPr>
          <w:rFonts w:ascii="Arial" w:hAnsi="Arial"/>
          <w:color w:val="2E3092"/>
          <w:w w:val="120"/>
          <w:sz w:val="36"/>
        </w:rPr>
        <w:t>ò</w:t>
      </w:r>
      <w:r>
        <w:rPr>
          <w:rFonts w:ascii="Arial" w:hAnsi="Arial"/>
          <w:color w:val="2E3092"/>
          <w:spacing w:val="-103"/>
          <w:w w:val="120"/>
          <w:sz w:val="36"/>
        </w:rPr>
        <w:t> </w:t>
      </w:r>
      <w:r>
        <w:rPr>
          <w:rFonts w:ascii="Arial" w:hAnsi="Arial"/>
          <w:color w:val="2E3092"/>
          <w:spacing w:val="22"/>
          <w:sz w:val="36"/>
        </w:rPr>
        <w:t>Ý</w:t>
      </w:r>
      <w:r>
        <w:rPr>
          <w:rFonts w:ascii="Arial" w:hAnsi="Arial"/>
          <w:color w:val="2E3092"/>
          <w:spacing w:val="20"/>
          <w:sz w:val="36"/>
        </w:rPr>
        <w:t>&gt;</w:t>
      </w:r>
      <w:r>
        <w:rPr>
          <w:rFonts w:ascii="Arial" w:hAnsi="Arial"/>
          <w:color w:val="2E3092"/>
          <w:spacing w:val="-83"/>
          <w:sz w:val="36"/>
        </w:rPr>
        <w:t> </w:t>
      </w:r>
      <w:r>
        <w:rPr>
          <w:rFonts w:ascii="Arial" w:hAnsi="Arial"/>
          <w:color w:val="2E3092"/>
          <w:w w:val="120"/>
          <w:sz w:val="36"/>
        </w:rPr>
        <w:t>é</w:t>
      </w:r>
      <w:r>
        <w:rPr>
          <w:rFonts w:ascii="Arial" w:hAnsi="Arial"/>
          <w:color w:val="2E3092"/>
          <w:spacing w:val="-102"/>
          <w:w w:val="120"/>
          <w:sz w:val="36"/>
        </w:rPr>
        <w:t> </w:t>
      </w:r>
      <w:r>
        <w:rPr>
          <w:rFonts w:ascii="Arial" w:hAnsi="Arial"/>
          <w:color w:val="2E3092"/>
          <w:spacing w:val="54"/>
          <w:w w:val="120"/>
          <w:sz w:val="36"/>
        </w:rPr>
        <w:t>Ý</w:t>
      </w:r>
      <w:r>
        <w:rPr>
          <w:rFonts w:ascii="Arial" w:hAnsi="Arial"/>
          <w:color w:val="2E3092"/>
          <w:spacing w:val="28"/>
          <w:w w:val="120"/>
          <w:sz w:val="36"/>
        </w:rPr>
        <w:t>ç</w:t>
      </w:r>
      <w:r>
        <w:rPr>
          <w:rFonts w:ascii="Arial" w:hAnsi="Arial"/>
          <w:color w:val="2E3092"/>
          <w:w w:val="120"/>
          <w:sz w:val="36"/>
        </w:rPr>
        <w:t>&gt;</w:t>
      </w:r>
      <w:r>
        <w:rPr>
          <w:rFonts w:ascii="Arial" w:hAnsi="Arial"/>
          <w:sz w:val="36"/>
        </w:rPr>
      </w:r>
    </w:p>
    <w:p>
      <w:pPr>
        <w:spacing w:before="1"/>
        <w:ind w:left="978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Arial" w:hAnsi="Arial"/>
          <w:color w:val="2E3092"/>
          <w:w w:val="125"/>
          <w:sz w:val="36"/>
        </w:rPr>
        <w:t>·u</w:t>
      </w:r>
      <w:r>
        <w:rPr>
          <w:rFonts w:ascii="Arial" w:hAnsi="Arial"/>
          <w:color w:val="2E3092"/>
          <w:spacing w:val="-3"/>
          <w:w w:val="125"/>
          <w:sz w:val="36"/>
        </w:rPr>
        <w:t>¤</w:t>
      </w:r>
      <w:r>
        <w:rPr>
          <w:rFonts w:ascii="Arial" w:hAnsi="Arial"/>
          <w:color w:val="2E3092"/>
          <w:w w:val="125"/>
          <w:sz w:val="36"/>
        </w:rPr>
        <w:t>K</w:t>
      </w:r>
      <w:r>
        <w:rPr>
          <w:rFonts w:ascii="Arial" w:hAnsi="Arial"/>
          <w:color w:val="2E3092"/>
          <w:spacing w:val="52"/>
          <w:w w:val="125"/>
          <w:sz w:val="36"/>
        </w:rPr>
        <w:t>D</w:t>
      </w:r>
      <w:r>
        <w:rPr>
          <w:rFonts w:ascii="Arial" w:hAnsi="Arial"/>
          <w:color w:val="2E3092"/>
          <w:w w:val="125"/>
          <w:sz w:val="36"/>
        </w:rPr>
        <w:t>·ïÍ&gt;</w:t>
      </w:r>
      <w:r>
        <w:rPr>
          <w:rFonts w:ascii="Arial" w:hAnsi="Arial"/>
          <w:color w:val="2E3092"/>
          <w:spacing w:val="-73"/>
          <w:w w:val="125"/>
          <w:sz w:val="36"/>
        </w:rPr>
        <w:t> </w:t>
      </w:r>
      <w:r>
        <w:rPr>
          <w:rFonts w:ascii="Arial" w:hAnsi="Arial"/>
          <w:color w:val="2E3092"/>
          <w:w w:val="125"/>
          <w:sz w:val="36"/>
        </w:rPr>
        <w:t>å®\</w:t>
      </w:r>
      <w:r>
        <w:rPr>
          <w:rFonts w:ascii="Arial" w:hAnsi="Arial"/>
          <w:color w:val="2E3092"/>
          <w:spacing w:val="38"/>
          <w:w w:val="125"/>
          <w:sz w:val="36"/>
        </w:rPr>
        <w:t>ð</w:t>
      </w:r>
      <w:r>
        <w:rPr>
          <w:rFonts w:ascii="Arial" w:hAnsi="Arial"/>
          <w:color w:val="2E3092"/>
          <w:w w:val="125"/>
          <w:sz w:val="36"/>
        </w:rPr>
        <w:t>kVÄçª</w:t>
      </w:r>
      <w:r>
        <w:rPr>
          <w:rFonts w:ascii="Arial" w:hAnsi="Arial"/>
          <w:color w:val="2E3092"/>
          <w:spacing w:val="-18"/>
          <w:w w:val="125"/>
          <w:sz w:val="36"/>
        </w:rPr>
        <w:t> </w:t>
      </w:r>
      <w:r>
        <w:rPr>
          <w:rFonts w:ascii="Arial" w:hAnsi="Arial"/>
          <w:color w:val="2E3092"/>
          <w:w w:val="125"/>
          <w:sz w:val="36"/>
        </w:rPr>
        <w:t>kòkm.</w:t>
      </w:r>
      <w:r>
        <w:rPr>
          <w:rFonts w:ascii="Arial" w:hAnsi="Arial"/>
          <w:sz w:val="36"/>
        </w:rPr>
      </w:r>
    </w:p>
    <w:p>
      <w:pPr>
        <w:tabs>
          <w:tab w:pos="3193" w:val="left" w:leader="none"/>
          <w:tab w:pos="4207" w:val="left" w:leader="none"/>
          <w:tab w:pos="5352" w:val="left" w:leader="none"/>
        </w:tabs>
        <w:spacing w:before="265"/>
        <w:ind w:left="966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/>
        <w:pict>
          <v:group style="position:absolute;margin-left:43.250675pt;margin-top:24.232298pt;width:20pt;height:24.3pt;mso-position-horizontal-relative:page;mso-position-vertical-relative:paragraph;z-index:1216" coordorigin="865,485" coordsize="400,486">
            <v:group style="position:absolute;left:875;top:495;width:380;height:466" coordorigin="875,495" coordsize="380,466">
              <v:shape style="position:absolute;left:875;top:495;width:380;height:466" coordorigin="875,495" coordsize="380,466" path="m1040,704l980,704,960,719,953,734,936,738,928,729,904,718,887,705,875,692,879,673,889,659,903,652,923,653,928,632,945,620,953,638,966,652,1041,659,1040,599,1026,580,1011,573,1007,556,1016,547,1027,524,1040,506,1053,495,1072,499,1086,508,1093,523,1091,543,1113,548,1125,564,1107,573,1092,585,1087,660,1150,658,1169,643,1176,628,1193,624,1201,633,1225,645,1242,657,1254,671,1250,689,1241,703,1226,710,1206,709,1201,730,1185,742,1176,724,1164,710,1086,702,1085,856,1097,876,1114,880,1119,896,1112,906,1095,907,1096,930,1089,948,1076,960,1056,957,1041,946,1034,928,1013,914,1002,899,1016,887,1029,874,1040,704xe" filled="false" stroked="true" strokeweight=".999994pt" strokecolor="#fff200">
                <v:path arrowok="t"/>
              </v:shape>
            </v:group>
            <v:group style="position:absolute;left:875;top:495;width:380;height:466" coordorigin="875,495" coordsize="380,466">
              <v:shape style="position:absolute;left:875;top:495;width:380;height:466" coordorigin="875,495" coordsize="380,466" path="m1086,704l1040,704,1029,874,1017,887,1002,899,1013,914,1034,928,1041,946,1056,957,1076,960,1089,948,1096,930,1095,907,1112,906,1119,896,1114,880,1097,876,1085,856,1086,704xe" filled="true" fillcolor="#ed1c24" stroked="false">
                <v:path arrowok="t"/>
                <v:fill type="solid"/>
              </v:shape>
              <v:shape style="position:absolute;left:875;top:495;width:380;height:466" coordorigin="875,495" coordsize="380,466" path="m1242,702l1086,702,1164,710,1176,724,1185,742,1201,730,1206,709,1229,709,1241,703,1242,702xe" filled="true" fillcolor="#ed1c24" stroked="false">
                <v:path arrowok="t"/>
                <v:fill type="solid"/>
              </v:shape>
              <v:shape style="position:absolute;left:875;top:495;width:380;height:466" coordorigin="875,495" coordsize="380,466" path="m903,652l889,659,879,673,875,692,887,705,904,718,928,729,936,738,953,734,960,719,980,704,1040,704,1086,704,1086,702,1242,702,1250,689,1254,670,1245,660,1087,660,1041,659,976,653,923,653,903,652xe" filled="true" fillcolor="#ed1c24" stroked="false">
                <v:path arrowok="t"/>
                <v:fill type="solid"/>
              </v:shape>
              <v:shape style="position:absolute;left:875;top:495;width:380;height:466" coordorigin="875,495" coordsize="380,466" path="m1229,709l1206,709,1226,710,1229,709xe" filled="true" fillcolor="#ed1c24" stroked="false">
                <v:path arrowok="t"/>
                <v:fill type="solid"/>
              </v:shape>
              <v:shape style="position:absolute;left:875;top:495;width:380;height:466" coordorigin="875,495" coordsize="380,466" path="m1193,624l1176,628,1169,643,1150,658,1087,660,1245,660,1242,657,1225,645,1201,633,1193,624xe" filled="true" fillcolor="#ed1c24" stroked="false">
                <v:path arrowok="t"/>
                <v:fill type="solid"/>
              </v:shape>
              <v:shape style="position:absolute;left:875;top:495;width:380;height:466" coordorigin="875,495" coordsize="380,466" path="m1053,495l1040,506,1027,524,1016,547,1007,556,1011,572,1026,580,1040,599,1041,659,1087,659,1092,585,1107,573,1125,564,1113,548,1091,543,1093,523,1086,508,1072,499,1053,495xe" filled="true" fillcolor="#ed1c24" stroked="false">
                <v:path arrowok="t"/>
                <v:fill type="solid"/>
              </v:shape>
              <v:shape style="position:absolute;left:875;top:495;width:380;height:466" coordorigin="875,495" coordsize="380,466" path="m945,620l928,632,923,653,976,653,966,652,954,638,945,620xe" filled="true" fillcolor="#ed1c24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/>
          <w:color w:val="2E3092"/>
          <w:spacing w:val="10"/>
          <w:w w:val="130"/>
          <w:sz w:val="36"/>
        </w:rPr>
        <w:t>]</w:t>
      </w:r>
      <w:r>
        <w:rPr>
          <w:rFonts w:ascii="Arial" w:hAnsi="Arial"/>
          <w:color w:val="2E3092"/>
          <w:spacing w:val="18"/>
          <w:w w:val="130"/>
          <w:sz w:val="36"/>
        </w:rPr>
        <w:t>ò</w:t>
      </w:r>
      <w:r>
        <w:rPr>
          <w:rFonts w:ascii="Arial" w:hAnsi="Arial"/>
          <w:color w:val="2E3092"/>
          <w:spacing w:val="28"/>
          <w:w w:val="130"/>
          <w:sz w:val="36"/>
        </w:rPr>
        <w:t>Ý</w:t>
      </w:r>
      <w:r>
        <w:rPr>
          <w:rFonts w:ascii="Arial" w:hAnsi="Arial"/>
          <w:color w:val="2E3092"/>
          <w:spacing w:val="24"/>
          <w:w w:val="130"/>
          <w:sz w:val="36"/>
        </w:rPr>
        <w:t>&gt;</w:t>
      </w:r>
      <w:r>
        <w:rPr>
          <w:rFonts w:ascii="Arial" w:hAnsi="Arial"/>
          <w:color w:val="2E3092"/>
          <w:spacing w:val="19"/>
          <w:w w:val="130"/>
          <w:sz w:val="36"/>
        </w:rPr>
        <w:t>é</w:t>
      </w:r>
      <w:r>
        <w:rPr>
          <w:rFonts w:ascii="Arial" w:hAnsi="Arial"/>
          <w:color w:val="2E3092"/>
          <w:spacing w:val="28"/>
          <w:w w:val="130"/>
          <w:sz w:val="36"/>
        </w:rPr>
        <w:t>Ý</w:t>
      </w:r>
      <w:r>
        <w:rPr>
          <w:rFonts w:ascii="Arial" w:hAnsi="Arial"/>
          <w:color w:val="2E3092"/>
          <w:spacing w:val="10"/>
          <w:w w:val="130"/>
          <w:sz w:val="36"/>
        </w:rPr>
        <w:t>]</w:t>
      </w:r>
      <w:r>
        <w:rPr>
          <w:rFonts w:ascii="Arial" w:hAnsi="Arial"/>
          <w:color w:val="2E3092"/>
          <w:spacing w:val="7"/>
          <w:w w:val="130"/>
          <w:sz w:val="36"/>
        </w:rPr>
        <w:t>[</w:t>
        <w:tab/>
      </w:r>
      <w:r>
        <w:rPr>
          <w:rFonts w:ascii="Arial" w:hAnsi="Arial"/>
          <w:color w:val="2E3092"/>
          <w:spacing w:val="12"/>
          <w:w w:val="135"/>
          <w:sz w:val="36"/>
        </w:rPr>
        <w:t>x</w:t>
      </w:r>
      <w:r>
        <w:rPr>
          <w:rFonts w:ascii="Arial" w:hAnsi="Arial"/>
          <w:color w:val="2E3092"/>
          <w:spacing w:val="6"/>
          <w:w w:val="135"/>
          <w:sz w:val="36"/>
        </w:rPr>
        <w:t>[</w:t>
      </w:r>
      <w:r>
        <w:rPr>
          <w:rFonts w:ascii="Arial" w:hAnsi="Arial"/>
          <w:color w:val="2E3092"/>
          <w:spacing w:val="28"/>
          <w:w w:val="135"/>
          <w:sz w:val="36"/>
        </w:rPr>
        <w:t>A</w:t>
        <w:tab/>
      </w:r>
      <w:r>
        <w:rPr>
          <w:rFonts w:ascii="Arial" w:hAnsi="Arial"/>
          <w:color w:val="2E3092"/>
          <w:spacing w:val="9"/>
          <w:w w:val="150"/>
          <w:sz w:val="36"/>
        </w:rPr>
        <w:t>\</w:t>
      </w:r>
      <w:r>
        <w:rPr>
          <w:rFonts w:ascii="Arial" w:hAnsi="Arial"/>
          <w:color w:val="2E3092"/>
          <w:spacing w:val="10"/>
          <w:w w:val="150"/>
          <w:sz w:val="36"/>
        </w:rPr>
        <w:t>ð</w:t>
      </w:r>
      <w:r>
        <w:rPr>
          <w:rFonts w:ascii="Arial" w:hAnsi="Arial"/>
          <w:color w:val="2E3092"/>
          <w:spacing w:val="17"/>
          <w:w w:val="150"/>
          <w:sz w:val="36"/>
        </w:rPr>
        <w:t>_</w:t>
        <w:tab/>
      </w:r>
      <w:r>
        <w:rPr>
          <w:rFonts w:ascii="Arial" w:hAnsi="Arial"/>
          <w:color w:val="2E3092"/>
          <w:spacing w:val="35"/>
          <w:w w:val="145"/>
          <w:sz w:val="36"/>
        </w:rPr>
        <w:t>Ã</w:t>
      </w:r>
      <w:r>
        <w:rPr>
          <w:rFonts w:ascii="Arial" w:hAnsi="Arial"/>
          <w:color w:val="2E3092"/>
          <w:spacing w:val="15"/>
          <w:w w:val="145"/>
          <w:sz w:val="36"/>
        </w:rPr>
        <w:t>z</w:t>
      </w:r>
      <w:r>
        <w:rPr>
          <w:rFonts w:ascii="Arial" w:hAnsi="Arial"/>
          <w:color w:val="2E3092"/>
          <w:spacing w:val="10"/>
          <w:w w:val="145"/>
          <w:sz w:val="36"/>
        </w:rPr>
        <w:t>]</w:t>
      </w:r>
      <w:r>
        <w:rPr>
          <w:rFonts w:ascii="Arial" w:hAnsi="Arial"/>
          <w:color w:val="2E3092"/>
          <w:spacing w:val="6"/>
          <w:w w:val="145"/>
          <w:sz w:val="36"/>
        </w:rPr>
        <w:t>l</w:t>
      </w:r>
      <w:r>
        <w:rPr>
          <w:rFonts w:ascii="Arial" w:hAnsi="Arial"/>
          <w:color w:val="2E3092"/>
          <w:spacing w:val="19"/>
          <w:w w:val="145"/>
          <w:sz w:val="36"/>
        </w:rPr>
        <w:t>_</w:t>
      </w:r>
      <w:r>
        <w:rPr>
          <w:rFonts w:ascii="Arial" w:hAnsi="Arial"/>
          <w:sz w:val="36"/>
        </w:rPr>
      </w:r>
    </w:p>
    <w:p>
      <w:pPr>
        <w:tabs>
          <w:tab w:pos="2834" w:val="left" w:leader="none"/>
          <w:tab w:pos="4259" w:val="left" w:leader="none"/>
          <w:tab w:pos="5516" w:val="left" w:leader="none"/>
        </w:tabs>
        <w:spacing w:before="1"/>
        <w:ind w:left="978" w:right="45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Arial" w:hAnsi="Arial" w:cs="Arial" w:eastAsia="Arial"/>
          <w:color w:val="2E3092"/>
          <w:spacing w:val="-10"/>
          <w:w w:val="180"/>
          <w:sz w:val="36"/>
          <w:szCs w:val="36"/>
        </w:rPr>
        <w:t>¨õ</w:t>
      </w:r>
      <w:r>
        <w:rPr>
          <w:rFonts w:ascii="Arial" w:hAnsi="Arial" w:cs="Arial" w:eastAsia="Arial"/>
          <w:color w:val="2E3092"/>
          <w:spacing w:val="-85"/>
          <w:w w:val="180"/>
          <w:sz w:val="36"/>
          <w:szCs w:val="36"/>
        </w:rPr>
        <w:t> </w:t>
      </w:r>
      <w:r>
        <w:rPr>
          <w:rFonts w:ascii="Arial" w:hAnsi="Arial" w:cs="Arial" w:eastAsia="Arial"/>
          <w:color w:val="2E3092"/>
          <w:spacing w:val="70"/>
          <w:w w:val="110"/>
          <w:sz w:val="36"/>
          <w:szCs w:val="36"/>
        </w:rPr>
        <w:t>Ø</w:t>
      </w:r>
      <w:r>
        <w:rPr>
          <w:rFonts w:ascii="Arial" w:hAnsi="Arial" w:cs="Arial" w:eastAsia="Arial"/>
          <w:color w:val="2E3092"/>
          <w:w w:val="110"/>
          <w:sz w:val="36"/>
          <w:szCs w:val="36"/>
        </w:rPr>
        <w:t>ð</w:t>
      </w:r>
      <w:r>
        <w:rPr>
          <w:rFonts w:ascii="Arial" w:hAnsi="Arial" w:cs="Arial" w:eastAsia="Arial"/>
          <w:color w:val="2E3092"/>
          <w:spacing w:val="-15"/>
          <w:w w:val="110"/>
          <w:sz w:val="36"/>
          <w:szCs w:val="36"/>
        </w:rPr>
        <w:t> </w:t>
      </w:r>
      <w:r>
        <w:rPr>
          <w:rFonts w:ascii="Arial" w:hAnsi="Arial" w:cs="Arial" w:eastAsia="Arial"/>
          <w:color w:val="2E3092"/>
          <w:w w:val="110"/>
          <w:sz w:val="36"/>
          <w:szCs w:val="36"/>
        </w:rPr>
        <w:t>F</w:t>
        <w:tab/>
      </w:r>
      <w:r>
        <w:rPr>
          <w:rFonts w:ascii="Arial" w:hAnsi="Arial" w:cs="Arial" w:eastAsia="Arial"/>
          <w:color w:val="2E3092"/>
          <w:w w:val="90"/>
          <w:sz w:val="36"/>
          <w:szCs w:val="36"/>
        </w:rPr>
        <w:t>¼</w:t>
      </w:r>
      <w:r>
        <w:rPr>
          <w:rFonts w:ascii="Arial" w:hAnsi="Arial" w:cs="Arial" w:eastAsia="Arial"/>
          <w:color w:val="2E3092"/>
          <w:spacing w:val="-72"/>
          <w:w w:val="90"/>
          <w:sz w:val="36"/>
          <w:szCs w:val="36"/>
        </w:rPr>
        <w:t> </w:t>
      </w:r>
      <w:r>
        <w:rPr>
          <w:rFonts w:ascii="Arial" w:hAnsi="Arial" w:cs="Arial" w:eastAsia="Arial"/>
          <w:color w:val="2E3092"/>
          <w:spacing w:val="57"/>
          <w:w w:val="90"/>
          <w:sz w:val="36"/>
          <w:szCs w:val="36"/>
        </w:rPr>
        <w:t>Ã</w:t>
      </w:r>
      <w:r>
        <w:rPr>
          <w:rFonts w:ascii="Arial" w:hAnsi="Arial" w:cs="Arial" w:eastAsia="Arial"/>
          <w:color w:val="2E3092"/>
          <w:spacing w:val="59"/>
          <w:w w:val="90"/>
          <w:sz w:val="36"/>
          <w:szCs w:val="36"/>
        </w:rPr>
        <w:t>V</w:t>
      </w:r>
      <w:r>
        <w:rPr>
          <w:rFonts w:ascii="Arial" w:hAnsi="Arial" w:cs="Arial" w:eastAsia="Arial"/>
          <w:color w:val="2E3092"/>
          <w:w w:val="90"/>
          <w:sz w:val="36"/>
          <w:szCs w:val="36"/>
        </w:rPr>
        <w:t>[</w:t>
      </w:r>
      <w:r>
        <w:rPr>
          <w:rFonts w:ascii="Arial" w:hAnsi="Arial" w:cs="Arial" w:eastAsia="Arial"/>
          <w:color w:val="2E3092"/>
          <w:spacing w:val="-73"/>
          <w:w w:val="90"/>
          <w:sz w:val="36"/>
          <w:szCs w:val="36"/>
        </w:rPr>
        <w:t> </w:t>
      </w:r>
      <w:r>
        <w:rPr>
          <w:rFonts w:ascii="Arial" w:hAnsi="Arial" w:cs="Arial" w:eastAsia="Arial"/>
          <w:color w:val="2E3092"/>
          <w:w w:val="90"/>
          <w:sz w:val="36"/>
          <w:szCs w:val="36"/>
        </w:rPr>
        <w:t>Å</w:t>
        <w:tab/>
      </w:r>
      <w:r>
        <w:rPr>
          <w:rFonts w:ascii="Arial" w:hAnsi="Arial" w:cs="Arial" w:eastAsia="Arial"/>
          <w:color w:val="2E3092"/>
          <w:w w:val="130"/>
          <w:sz w:val="36"/>
          <w:szCs w:val="36"/>
        </w:rPr>
        <w:t>¶</w:t>
      </w:r>
      <w:r>
        <w:rPr>
          <w:rFonts w:ascii="Arial" w:hAnsi="Arial" w:cs="Arial" w:eastAsia="Arial"/>
          <w:color w:val="2E3092"/>
          <w:spacing w:val="-114"/>
          <w:w w:val="130"/>
          <w:sz w:val="36"/>
          <w:szCs w:val="36"/>
        </w:rPr>
        <w:t> </w:t>
      </w:r>
      <w:r>
        <w:rPr>
          <w:rFonts w:ascii="Arial" w:hAnsi="Arial" w:cs="Arial" w:eastAsia="Arial"/>
          <w:color w:val="2E3092"/>
          <w:w w:val="110"/>
          <w:sz w:val="36"/>
          <w:szCs w:val="36"/>
        </w:rPr>
        <w:t>u</w:t>
      </w:r>
      <w:r>
        <w:rPr>
          <w:rFonts w:ascii="Arial" w:hAnsi="Arial" w:cs="Arial" w:eastAsia="Arial"/>
          <w:color w:val="2E3092"/>
          <w:spacing w:val="-93"/>
          <w:w w:val="110"/>
          <w:sz w:val="36"/>
          <w:szCs w:val="36"/>
        </w:rPr>
        <w:t> </w:t>
      </w:r>
      <w:r>
        <w:rPr>
          <w:rFonts w:ascii="Arial" w:hAnsi="Arial" w:cs="Arial" w:eastAsia="Arial"/>
          <w:color w:val="2E3092"/>
          <w:spacing w:val="60"/>
          <w:w w:val="95"/>
          <w:sz w:val="36"/>
          <w:szCs w:val="36"/>
        </w:rPr>
        <w:t>A</w:t>
      </w:r>
      <w:r>
        <w:rPr>
          <w:rFonts w:ascii="Arial" w:hAnsi="Arial" w:cs="Arial" w:eastAsia="Arial"/>
          <w:color w:val="2E3092"/>
          <w:w w:val="95"/>
          <w:sz w:val="36"/>
          <w:szCs w:val="36"/>
        </w:rPr>
        <w:t>&gt;</w:t>
        <w:tab/>
      </w:r>
      <w:r>
        <w:rPr>
          <w:rFonts w:ascii="Arial" w:hAnsi="Arial" w:cs="Arial" w:eastAsia="Arial"/>
          <w:color w:val="2E3092"/>
          <w:spacing w:val="46"/>
          <w:w w:val="95"/>
          <w:sz w:val="36"/>
          <w:szCs w:val="36"/>
        </w:rPr>
        <w:t>À</w:t>
      </w:r>
      <w:r>
        <w:rPr>
          <w:rFonts w:ascii="Arial" w:hAnsi="Arial" w:cs="Arial" w:eastAsia="Arial"/>
          <w:color w:val="2E3092"/>
          <w:spacing w:val="39"/>
          <w:w w:val="95"/>
          <w:sz w:val="36"/>
          <w:szCs w:val="36"/>
        </w:rPr>
        <w:t>Ô</w:t>
      </w:r>
      <w:r>
        <w:rPr>
          <w:rFonts w:ascii="Arial" w:hAnsi="Arial" w:cs="Arial" w:eastAsia="Arial"/>
          <w:color w:val="2E3092"/>
          <w:spacing w:val="38"/>
          <w:w w:val="95"/>
          <w:sz w:val="36"/>
          <w:szCs w:val="36"/>
        </w:rPr>
        <w:t>u</w:t>
      </w:r>
      <w:r>
        <w:rPr>
          <w:rFonts w:ascii="Arial" w:hAnsi="Arial" w:cs="Arial" w:eastAsia="Arial"/>
          <w:color w:val="2E3092"/>
          <w:w w:val="95"/>
          <w:sz w:val="36"/>
          <w:szCs w:val="36"/>
        </w:rPr>
        <w:t>®</w:t>
      </w:r>
      <w:r>
        <w:rPr>
          <w:rFonts w:ascii="Arial" w:hAnsi="Arial" w:cs="Arial" w:eastAsia="Arial"/>
          <w:color w:val="2E3092"/>
          <w:spacing w:val="590"/>
          <w:sz w:val="36"/>
          <w:szCs w:val="36"/>
        </w:rPr>
        <w:t> </w:t>
      </w:r>
      <w:r>
        <w:rPr>
          <w:rFonts w:ascii="Arial" w:hAnsi="Arial" w:cs="Arial" w:eastAsia="Arial"/>
          <w:color w:val="2E3092"/>
          <w:w w:val="110"/>
          <w:sz w:val="36"/>
          <w:szCs w:val="36"/>
        </w:rPr>
        <w:t>Øk¹</w:t>
      </w:r>
      <w:r>
        <w:rPr>
          <w:rFonts w:ascii="Arial" w:hAnsi="Arial" w:cs="Arial" w:eastAsia="Arial"/>
          <w:color w:val="2E3092"/>
          <w:spacing w:val="-116"/>
          <w:w w:val="110"/>
          <w:sz w:val="36"/>
          <w:szCs w:val="36"/>
        </w:rPr>
        <w:t>©</w:t>
      </w:r>
      <w:r>
        <w:rPr>
          <w:rFonts w:ascii="Arial" w:hAnsi="Arial" w:cs="Arial" w:eastAsia="Arial"/>
          <w:color w:val="2E3092"/>
          <w:w w:val="110"/>
          <w:sz w:val="36"/>
          <w:szCs w:val="36"/>
        </w:rPr>
        <w:t>Ã|km.</w:t>
      </w:r>
      <w:r>
        <w:rPr>
          <w:rFonts w:ascii="Arial" w:hAnsi="Arial" w:cs="Arial" w:eastAsia="Arial"/>
          <w:sz w:val="36"/>
          <w:szCs w:val="36"/>
        </w:rPr>
      </w:r>
    </w:p>
    <w:p>
      <w:pPr>
        <w:spacing w:line="240" w:lineRule="auto" w:before="11"/>
        <w:rPr>
          <w:rFonts w:ascii="Arial" w:hAnsi="Arial" w:cs="Arial" w:eastAsia="Arial"/>
          <w:sz w:val="16"/>
          <w:szCs w:val="16"/>
        </w:rPr>
      </w:pPr>
    </w:p>
    <w:p>
      <w:pPr>
        <w:spacing w:line="40" w:lineRule="atLeast"/>
        <w:ind w:left="101" w:right="0" w:firstLine="0"/>
        <w:rPr>
          <w:rFonts w:ascii="Arial" w:hAnsi="Arial" w:cs="Arial" w:eastAsia="Arial"/>
          <w:sz w:val="4"/>
          <w:szCs w:val="4"/>
        </w:rPr>
      </w:pPr>
      <w:r>
        <w:rPr>
          <w:rFonts w:ascii="Arial" w:hAnsi="Arial" w:cs="Arial" w:eastAsia="Arial"/>
          <w:sz w:val="4"/>
          <w:szCs w:val="4"/>
        </w:rPr>
        <w:pict>
          <v:group style="width:341.8pt;height:2pt;mso-position-horizontal-relative:char;mso-position-vertical-relative:line" coordorigin="0,0" coordsize="6836,40">
            <v:group style="position:absolute;left:20;top:20;width:6796;height:2" coordorigin="20,20" coordsize="6796,2">
              <v:shape style="position:absolute;left:20;top:20;width:6796;height:2" coordorigin="20,20" coordsize="6796,0" path="m20,20l6816,20e" filled="false" stroked="true" strokeweight="2pt" strokecolor="#ec008c">
                <v:path arrowok="t"/>
              </v:shape>
            </v:group>
          </v:group>
        </w:pict>
      </w:r>
      <w:r>
        <w:rPr>
          <w:rFonts w:ascii="Arial" w:hAnsi="Arial" w:cs="Arial" w:eastAsia="Arial"/>
          <w:sz w:val="4"/>
          <w:szCs w:val="4"/>
        </w:rPr>
      </w:r>
    </w:p>
    <w:p>
      <w:pPr>
        <w:pStyle w:val="BodyText"/>
        <w:spacing w:line="341" w:lineRule="exact" w:before="86"/>
        <w:ind w:right="0"/>
        <w:jc w:val="both"/>
        <w:rPr>
          <w:rFonts w:ascii="Arial" w:hAnsi="Arial" w:cs="Arial" w:eastAsia="Arial"/>
        </w:rPr>
      </w:pPr>
      <w:r>
        <w:rPr>
          <w:color w:val="EC008C"/>
          <w:w w:val="105"/>
        </w:rPr>
        <w:t>20.04.2016</w:t>
      </w:r>
      <w:r>
        <w:rPr>
          <w:color w:val="EC008C"/>
          <w:spacing w:val="-48"/>
          <w:w w:val="105"/>
        </w:rPr>
        <w:t> </w:t>
      </w:r>
      <w:r>
        <w:rPr>
          <w:color w:val="EC008C"/>
          <w:w w:val="135"/>
        </w:rPr>
        <w:t>¶[®</w:t>
      </w:r>
      <w:r>
        <w:rPr>
          <w:color w:val="EC008C"/>
          <w:spacing w:val="-73"/>
          <w:w w:val="135"/>
        </w:rPr>
        <w:t> </w:t>
      </w:r>
      <w:r>
        <w:rPr>
          <w:color w:val="EC008C"/>
          <w:w w:val="120"/>
        </w:rPr>
        <w:t>Ö</w:t>
      </w:r>
      <w:r>
        <w:rPr>
          <w:color w:val="EC008C"/>
          <w:spacing w:val="-87"/>
          <w:w w:val="120"/>
        </w:rPr>
        <w:t>«</w:t>
      </w:r>
      <w:r>
        <w:rPr>
          <w:color w:val="EC008C"/>
          <w:w w:val="120"/>
        </w:rPr>
        <w:t>¡</w:t>
      </w:r>
      <w:r>
        <w:rPr>
          <w:color w:val="EC008C"/>
          <w:spacing w:val="-69"/>
          <w:w w:val="120"/>
        </w:rPr>
        <w:t> </w:t>
      </w:r>
      <w:r>
        <w:rPr>
          <w:color w:val="EC008C"/>
          <w:w w:val="105"/>
        </w:rPr>
        <w:t>9.00</w:t>
      </w:r>
      <w:r>
        <w:rPr>
          <w:color w:val="EC008C"/>
          <w:spacing w:val="-48"/>
          <w:w w:val="105"/>
        </w:rPr>
        <w:t> </w:t>
      </w:r>
      <w:r>
        <w:rPr>
          <w:color w:val="EC008C"/>
          <w:w w:val="135"/>
        </w:rPr>
        <w:t>\èÂz</w:t>
      </w:r>
      <w:r>
        <w:rPr>
          <w:color w:val="EC008C"/>
          <w:spacing w:val="-72"/>
          <w:w w:val="135"/>
        </w:rPr>
        <w:t> </w:t>
      </w:r>
      <w:r>
        <w:rPr>
          <w:rFonts w:ascii="Arial" w:hAnsi="Arial"/>
          <w:color w:val="EC008C"/>
          <w:w w:val="120"/>
        </w:rPr>
        <w:t>AM&gt;</w:t>
      </w:r>
      <w:r>
        <w:rPr>
          <w:rFonts w:ascii="Arial" w:hAnsi="Arial"/>
          <w:color w:val="EC008C"/>
          <w:spacing w:val="-61"/>
          <w:w w:val="120"/>
        </w:rPr>
        <w:t> </w:t>
      </w:r>
      <w:r>
        <w:rPr>
          <w:rFonts w:ascii="Arial" w:hAnsi="Arial"/>
          <w:color w:val="EC008C"/>
          <w:w w:val="120"/>
        </w:rPr>
        <w:t>ÄÍ]BVï</w:t>
      </w:r>
      <w:r>
        <w:rPr>
          <w:rFonts w:ascii="Arial" w:hAnsi="Arial"/>
          <w:color w:val="EC008C"/>
          <w:spacing w:val="-78"/>
          <w:w w:val="120"/>
        </w:rPr>
        <w:t>©</w:t>
      </w:r>
      <w:r>
        <w:rPr>
          <w:rFonts w:ascii="Arial" w:hAnsi="Arial"/>
          <w:color w:val="EC008C"/>
          <w:w w:val="120"/>
        </w:rPr>
        <w:t>Ãú</w:t>
      </w:r>
      <w:r>
        <w:rPr>
          <w:rFonts w:ascii="Arial" w:hAnsi="Arial"/>
        </w:rPr>
      </w:r>
    </w:p>
    <w:p>
      <w:pPr>
        <w:pStyle w:val="BodyText"/>
        <w:spacing w:line="326" w:lineRule="exact"/>
        <w:ind w:right="0"/>
        <w:jc w:val="both"/>
      </w:pPr>
      <w:r>
        <w:rPr>
          <w:color w:val="EC008C"/>
          <w:w w:val="135"/>
        </w:rPr>
        <w:t>]òÝ&gt;éÝ][</w:t>
      </w:r>
      <w:r>
        <w:rPr>
          <w:color w:val="EC008C"/>
          <w:spacing w:val="-37"/>
          <w:w w:val="135"/>
        </w:rPr>
        <w:t> </w:t>
      </w:r>
      <w:r>
        <w:rPr>
          <w:color w:val="EC008C"/>
          <w:w w:val="175"/>
        </w:rPr>
        <w:t>x[</w:t>
      </w:r>
      <w:r>
        <w:rPr>
          <w:color w:val="EC008C"/>
          <w:spacing w:val="-70"/>
          <w:w w:val="175"/>
        </w:rPr>
        <w:t> </w:t>
      </w:r>
      <w:r>
        <w:rPr>
          <w:color w:val="EC008C"/>
          <w:w w:val="150"/>
        </w:rPr>
        <w:t>\ð_</w:t>
      </w:r>
      <w:r>
        <w:rPr>
          <w:color w:val="EC008C"/>
          <w:spacing w:val="-49"/>
          <w:w w:val="150"/>
        </w:rPr>
        <w:t> </w:t>
      </w:r>
      <w:r>
        <w:rPr>
          <w:color w:val="EC008C"/>
          <w:w w:val="135"/>
        </w:rPr>
        <w:t>Ãz]l_</w:t>
      </w:r>
      <w:r>
        <w:rPr>
          <w:color w:val="EC008C"/>
          <w:spacing w:val="-37"/>
          <w:w w:val="135"/>
        </w:rPr>
        <w:t> </w:t>
      </w:r>
      <w:r>
        <w:rPr>
          <w:color w:val="EC008C"/>
          <w:w w:val="150"/>
        </w:rPr>
        <w:t>x&gt;[</w:t>
      </w:r>
      <w:r>
        <w:rPr>
          <w:color w:val="EC008C"/>
          <w:spacing w:val="-49"/>
          <w:w w:val="150"/>
        </w:rPr>
        <w:t> </w:t>
      </w:r>
      <w:r>
        <w:rPr>
          <w:color w:val="EC008C"/>
          <w:w w:val="135"/>
        </w:rPr>
        <w:t>xçÅBVï</w:t>
      </w:r>
      <w:r>
        <w:rPr>
          <w:color w:val="EC008C"/>
          <w:spacing w:val="-37"/>
          <w:w w:val="135"/>
        </w:rPr>
        <w:t> </w:t>
      </w:r>
      <w:r>
        <w:rPr>
          <w:color w:val="EC008C"/>
          <w:w w:val="125"/>
        </w:rPr>
        <w:t>¶uA&gt;</w:t>
      </w:r>
      <w:r>
        <w:rPr/>
      </w:r>
    </w:p>
    <w:p>
      <w:pPr>
        <w:pStyle w:val="BodyText"/>
        <w:spacing w:line="315" w:lineRule="exact"/>
        <w:ind w:right="0"/>
        <w:jc w:val="both"/>
      </w:pPr>
      <w:r>
        <w:rPr>
          <w:color w:val="EC008C"/>
          <w:w w:val="110"/>
        </w:rPr>
        <w:t>]òÀÔuÅVª</w:t>
      </w:r>
      <w:r>
        <w:rPr>
          <w:color w:val="EC008C"/>
          <w:spacing w:val="-58"/>
          <w:w w:val="110"/>
        </w:rPr>
        <w:t> </w:t>
      </w:r>
      <w:r>
        <w:rPr>
          <w:color w:val="EC008C"/>
        </w:rPr>
        <w:t>m</w:t>
      </w:r>
      <w:r>
        <w:rPr>
          <w:color w:val="EC008C"/>
          <w:spacing w:val="-32"/>
        </w:rPr>
        <w:t> </w:t>
      </w:r>
      <w:r>
        <w:rPr>
          <w:color w:val="EC008C"/>
          <w:w w:val="110"/>
        </w:rPr>
        <w:t>kÍ&gt;m.</w:t>
      </w:r>
      <w:r>
        <w:rPr>
          <w:color w:val="EC008C"/>
          <w:spacing w:val="-39"/>
          <w:w w:val="110"/>
        </w:rPr>
        <w:t> </w:t>
      </w:r>
      <w:r>
        <w:rPr>
          <w:color w:val="EC008C"/>
          <w:w w:val="110"/>
        </w:rPr>
        <w:t>¸Åz</w:t>
      </w:r>
      <w:r>
        <w:rPr>
          <w:color w:val="EC008C"/>
          <w:spacing w:val="-40"/>
          <w:w w:val="110"/>
        </w:rPr>
        <w:t> </w:t>
      </w:r>
      <w:r>
        <w:rPr>
          <w:color w:val="EC008C"/>
        </w:rPr>
        <w:t>25.04.2016</w:t>
      </w:r>
      <w:r>
        <w:rPr>
          <w:color w:val="EC008C"/>
          <w:spacing w:val="-32"/>
        </w:rPr>
        <w:t> </w:t>
      </w:r>
      <w:r>
        <w:rPr>
          <w:color w:val="EC008C"/>
          <w:w w:val="135"/>
        </w:rPr>
        <w:t>¶[®</w:t>
      </w:r>
      <w:r>
        <w:rPr>
          <w:color w:val="EC008C"/>
          <w:spacing w:val="-61"/>
          <w:w w:val="135"/>
        </w:rPr>
        <w:t> </w:t>
      </w:r>
      <w:r>
        <w:rPr>
          <w:color w:val="EC008C"/>
          <w:w w:val="110"/>
        </w:rPr>
        <w:t>\Vçé</w:t>
      </w:r>
      <w:r>
        <w:rPr>
          <w:color w:val="EC008C"/>
          <w:spacing w:val="-40"/>
          <w:w w:val="110"/>
        </w:rPr>
        <w:t> </w:t>
      </w:r>
      <w:r>
        <w:rPr>
          <w:color w:val="EC008C"/>
        </w:rPr>
        <w:t>6.00</w:t>
      </w:r>
      <w:r>
        <w:rPr/>
      </w:r>
    </w:p>
    <w:p>
      <w:pPr>
        <w:pStyle w:val="BodyText"/>
        <w:spacing w:line="226" w:lineRule="auto"/>
        <w:ind w:right="146"/>
        <w:jc w:val="both"/>
      </w:pPr>
      <w:r>
        <w:rPr>
          <w:color w:val="EC008C"/>
          <w:spacing w:val="3"/>
          <w:w w:val="140"/>
        </w:rPr>
        <w:t>\è</w:t>
      </w:r>
      <w:r>
        <w:rPr>
          <w:color w:val="EC008C"/>
          <w:spacing w:val="9"/>
          <w:w w:val="140"/>
        </w:rPr>
        <w:t>Â</w:t>
      </w:r>
      <w:r>
        <w:rPr>
          <w:color w:val="EC008C"/>
          <w:spacing w:val="5"/>
          <w:w w:val="140"/>
        </w:rPr>
        <w:t>z</w:t>
      </w:r>
      <w:r>
        <w:rPr>
          <w:color w:val="EC008C"/>
          <w:spacing w:val="10"/>
          <w:w w:val="140"/>
        </w:rPr>
        <w:t>D,</w:t>
      </w:r>
      <w:r>
        <w:rPr>
          <w:color w:val="EC008C"/>
          <w:spacing w:val="27"/>
          <w:w w:val="140"/>
        </w:rPr>
        <w:t> </w:t>
      </w:r>
      <w:r>
        <w:rPr>
          <w:color w:val="EC008C"/>
          <w:spacing w:val="8"/>
        </w:rPr>
        <w:t>28</w:t>
      </w:r>
      <w:r>
        <w:rPr>
          <w:color w:val="EC008C"/>
          <w:spacing w:val="7"/>
        </w:rPr>
        <w:t>.04.</w:t>
      </w:r>
      <w:r>
        <w:rPr>
          <w:color w:val="EC008C"/>
          <w:spacing w:val="8"/>
        </w:rPr>
        <w:t>2</w:t>
      </w:r>
      <w:r>
        <w:rPr>
          <w:color w:val="EC008C"/>
          <w:spacing w:val="7"/>
        </w:rPr>
        <w:t>0</w:t>
      </w:r>
      <w:r>
        <w:rPr>
          <w:color w:val="EC008C"/>
          <w:spacing w:val="11"/>
        </w:rPr>
        <w:t>1</w:t>
      </w:r>
      <w:r>
        <w:rPr>
          <w:color w:val="EC008C"/>
          <w:spacing w:val="8"/>
        </w:rPr>
        <w:t>6</w:t>
      </w:r>
      <w:r>
        <w:rPr>
          <w:color w:val="EC008C"/>
          <w:spacing w:val="62"/>
        </w:rPr>
        <w:t> </w:t>
      </w:r>
      <w:r>
        <w:rPr>
          <w:color w:val="EC008C"/>
          <w:spacing w:val="4"/>
          <w:w w:val="140"/>
        </w:rPr>
        <w:t>¶</w:t>
      </w:r>
      <w:r>
        <w:rPr>
          <w:color w:val="EC008C"/>
          <w:spacing w:val="2"/>
          <w:w w:val="140"/>
        </w:rPr>
        <w:t>[</w:t>
      </w:r>
      <w:r>
        <w:rPr>
          <w:color w:val="EC008C"/>
          <w:spacing w:val="7"/>
          <w:w w:val="140"/>
        </w:rPr>
        <w:t>®</w:t>
      </w:r>
      <w:r>
        <w:rPr>
          <w:color w:val="EC008C"/>
          <w:spacing w:val="28"/>
          <w:w w:val="140"/>
        </w:rPr>
        <w:t> </w:t>
      </w:r>
      <w:r>
        <w:rPr>
          <w:color w:val="EC008C"/>
          <w:spacing w:val="3"/>
          <w:w w:val="115"/>
        </w:rPr>
        <w:t>ï</w:t>
      </w:r>
      <w:r>
        <w:rPr>
          <w:color w:val="EC008C"/>
          <w:spacing w:val="10"/>
          <w:w w:val="115"/>
        </w:rPr>
        <w:t>V</w:t>
      </w:r>
      <w:r>
        <w:rPr>
          <w:color w:val="EC008C"/>
          <w:spacing w:val="4"/>
          <w:w w:val="115"/>
        </w:rPr>
        <w:t>ç</w:t>
      </w:r>
      <w:r>
        <w:rPr>
          <w:color w:val="EC008C"/>
          <w:spacing w:val="5"/>
          <w:w w:val="115"/>
        </w:rPr>
        <w:t>é</w:t>
      </w:r>
      <w:r>
        <w:rPr>
          <w:color w:val="EC008C"/>
          <w:spacing w:val="48"/>
          <w:w w:val="115"/>
        </w:rPr>
        <w:t> </w:t>
      </w:r>
      <w:r>
        <w:rPr>
          <w:color w:val="EC008C"/>
          <w:spacing w:val="7"/>
        </w:rPr>
        <w:t>9</w:t>
      </w:r>
      <w:r>
        <w:rPr>
          <w:color w:val="EC008C"/>
          <w:spacing w:val="6"/>
        </w:rPr>
        <w:t>.00</w:t>
      </w:r>
      <w:r>
        <w:rPr>
          <w:color w:val="EC008C"/>
          <w:spacing w:val="62"/>
        </w:rPr>
        <w:t> </w:t>
      </w:r>
      <w:r>
        <w:rPr>
          <w:color w:val="EC008C"/>
          <w:spacing w:val="3"/>
          <w:w w:val="140"/>
        </w:rPr>
        <w:t>\è</w:t>
      </w:r>
      <w:r>
        <w:rPr>
          <w:color w:val="EC008C"/>
          <w:spacing w:val="9"/>
          <w:w w:val="140"/>
        </w:rPr>
        <w:t>Â</w:t>
      </w:r>
      <w:r>
        <w:rPr>
          <w:color w:val="EC008C"/>
          <w:spacing w:val="5"/>
          <w:w w:val="140"/>
        </w:rPr>
        <w:t>z</w:t>
      </w:r>
      <w:r>
        <w:rPr>
          <w:color w:val="EC008C"/>
          <w:spacing w:val="10"/>
          <w:w w:val="140"/>
        </w:rPr>
        <w:t>D</w:t>
      </w:r>
      <w:r>
        <w:rPr>
          <w:color w:val="EC008C"/>
          <w:spacing w:val="29"/>
          <w:w w:val="83"/>
        </w:rPr>
        <w:t> </w:t>
      </w:r>
      <w:r>
        <w:rPr>
          <w:color w:val="EC008C"/>
          <w:w w:val="140"/>
        </w:rPr>
        <w:t>zð\¹ÂzD</w:t>
      </w:r>
      <w:r>
        <w:rPr>
          <w:color w:val="EC008C"/>
          <w:spacing w:val="-33"/>
          <w:w w:val="140"/>
        </w:rPr>
        <w:t> </w:t>
      </w:r>
      <w:r>
        <w:rPr>
          <w:color w:val="EC008C"/>
          <w:w w:val="115"/>
        </w:rPr>
        <w:t>¶uA&gt;</w:t>
      </w:r>
      <w:r>
        <w:rPr>
          <w:color w:val="EC008C"/>
          <w:spacing w:val="-11"/>
          <w:w w:val="115"/>
        </w:rPr>
        <w:t> </w:t>
      </w:r>
      <w:r>
        <w:rPr>
          <w:color w:val="EC008C"/>
          <w:w w:val="115"/>
        </w:rPr>
        <w:t>]òÀÔu®</w:t>
      </w:r>
      <w:r>
        <w:rPr>
          <w:color w:val="EC008C"/>
          <w:spacing w:val="-12"/>
          <w:w w:val="115"/>
        </w:rPr>
        <w:t> </w:t>
      </w:r>
      <w:r>
        <w:rPr>
          <w:color w:val="EC008C"/>
          <w:w w:val="115"/>
        </w:rPr>
        <w:t>¶|Ý&gt;|Ým</w:t>
      </w:r>
      <w:r>
        <w:rPr>
          <w:color w:val="EC008C"/>
          <w:spacing w:val="-11"/>
          <w:w w:val="115"/>
        </w:rPr>
        <w:t> </w:t>
      </w:r>
      <w:r>
        <w:rPr>
          <w:color w:val="EC008C"/>
          <w:w w:val="115"/>
        </w:rPr>
        <w:t>kÍ&gt;m.</w:t>
      </w:r>
      <w:r>
        <w:rPr>
          <w:color w:val="EC008C"/>
          <w:spacing w:val="-12"/>
          <w:w w:val="115"/>
        </w:rPr>
        <w:t> </w:t>
      </w:r>
      <w:r>
        <w:rPr>
          <w:color w:val="EC008C"/>
          <w:w w:val="140"/>
        </w:rPr>
        <w:t>¶[®</w:t>
      </w:r>
      <w:r>
        <w:rPr>
          <w:color w:val="EC008C"/>
          <w:w w:val="156"/>
        </w:rPr>
        <w:t> </w:t>
      </w:r>
      <w:r>
        <w:rPr>
          <w:color w:val="EC008C"/>
          <w:spacing w:val="27"/>
          <w:w w:val="115"/>
        </w:rPr>
        <w:t>x</w:t>
      </w:r>
      <w:r>
        <w:rPr>
          <w:color w:val="EC008C"/>
          <w:spacing w:val="43"/>
          <w:w w:val="115"/>
        </w:rPr>
        <w:t>&gt;</w:t>
      </w:r>
      <w:r>
        <w:rPr>
          <w:color w:val="EC008C"/>
          <w:w w:val="115"/>
        </w:rPr>
        <w:t>_</w:t>
      </w:r>
      <w:r>
        <w:rPr>
          <w:color w:val="EC008C"/>
          <w:spacing w:val="71"/>
          <w:w w:val="115"/>
        </w:rPr>
        <w:t> </w:t>
      </w:r>
      <w:r>
        <w:rPr>
          <w:color w:val="EC008C"/>
          <w:spacing w:val="49"/>
          <w:w w:val="140"/>
        </w:rPr>
        <w:t>Ö</w:t>
      </w:r>
      <w:r>
        <w:rPr>
          <w:color w:val="EC008C"/>
          <w:spacing w:val="16"/>
          <w:w w:val="140"/>
        </w:rPr>
        <w:t>[</w:t>
      </w:r>
      <w:r>
        <w:rPr>
          <w:color w:val="EC008C"/>
          <w:w w:val="140"/>
        </w:rPr>
        <w:t>®</w:t>
      </w:r>
      <w:r>
        <w:rPr>
          <w:color w:val="EC008C"/>
          <w:spacing w:val="51"/>
          <w:w w:val="140"/>
        </w:rPr>
        <w:t> </w:t>
      </w:r>
      <w:r>
        <w:rPr>
          <w:color w:val="EC008C"/>
          <w:spacing w:val="35"/>
          <w:w w:val="140"/>
        </w:rPr>
        <w:t>k</w:t>
      </w:r>
      <w:r>
        <w:rPr>
          <w:color w:val="EC008C"/>
          <w:spacing w:val="31"/>
          <w:w w:val="140"/>
        </w:rPr>
        <w:t>ç</w:t>
      </w:r>
      <w:r>
        <w:rPr>
          <w:color w:val="EC008C"/>
          <w:w w:val="140"/>
        </w:rPr>
        <w:t>«</w:t>
      </w:r>
      <w:r>
        <w:rPr>
          <w:color w:val="EC008C"/>
          <w:spacing w:val="-22"/>
          <w:w w:val="140"/>
        </w:rPr>
        <w:t> </w:t>
      </w:r>
      <w:r>
        <w:rPr>
          <w:color w:val="EC008C"/>
          <w:spacing w:val="20"/>
        </w:rPr>
        <w:t>8</w:t>
      </w:r>
      <w:r>
        <w:rPr>
          <w:color w:val="EC008C"/>
          <w:spacing w:val="28"/>
        </w:rPr>
        <w:t>1</w:t>
      </w:r>
      <w:r>
        <w:rPr>
          <w:color w:val="EC008C"/>
        </w:rPr>
        <w:t> </w:t>
      </w:r>
      <w:r>
        <w:rPr>
          <w:color w:val="EC008C"/>
          <w:spacing w:val="17"/>
          <w:w w:val="140"/>
        </w:rPr>
        <w:t>x</w:t>
      </w:r>
      <w:r>
        <w:rPr>
          <w:color w:val="EC008C"/>
          <w:spacing w:val="15"/>
          <w:w w:val="140"/>
        </w:rPr>
        <w:t>ç</w:t>
      </w:r>
      <w:r>
        <w:rPr>
          <w:color w:val="EC008C"/>
          <w:spacing w:val="-88"/>
          <w:w w:val="140"/>
        </w:rPr>
        <w:t> </w:t>
      </w:r>
      <w:r>
        <w:rPr>
          <w:color w:val="EC008C"/>
          <w:spacing w:val="47"/>
          <w:w w:val="115"/>
        </w:rPr>
        <w:t>Å</w:t>
      </w:r>
      <w:r>
        <w:rPr>
          <w:color w:val="EC008C"/>
          <w:spacing w:val="48"/>
          <w:w w:val="115"/>
        </w:rPr>
        <w:t>Â</w:t>
      </w:r>
      <w:r>
        <w:rPr>
          <w:color w:val="EC008C"/>
          <w:w w:val="115"/>
        </w:rPr>
        <w:t>z</w:t>
      </w:r>
      <w:r>
        <w:rPr>
          <w:color w:val="EC008C"/>
          <w:spacing w:val="-68"/>
          <w:w w:val="115"/>
        </w:rPr>
        <w:t> </w:t>
      </w:r>
      <w:r>
        <w:rPr>
          <w:color w:val="EC008C"/>
        </w:rPr>
        <w:t>D</w:t>
      </w:r>
      <w:r>
        <w:rPr>
          <w:color w:val="EC008C"/>
          <w:spacing w:val="1"/>
        </w:rPr>
        <w:t> </w:t>
      </w:r>
      <w:r>
        <w:rPr>
          <w:color w:val="EC008C"/>
          <w:spacing w:val="37"/>
          <w:w w:val="115"/>
        </w:rPr>
        <w:t>¼</w:t>
      </w:r>
      <w:r>
        <w:rPr>
          <w:color w:val="EC008C"/>
          <w:spacing w:val="9"/>
          <w:w w:val="115"/>
        </w:rPr>
        <w:t>\</w:t>
      </w:r>
      <w:r>
        <w:rPr>
          <w:color w:val="EC008C"/>
          <w:spacing w:val="-68"/>
          <w:w w:val="115"/>
        </w:rPr>
        <w:t> </w:t>
      </w:r>
      <w:r>
        <w:rPr>
          <w:color w:val="EC008C"/>
          <w:w w:val="115"/>
        </w:rPr>
        <w:t>é</w:t>
      </w:r>
      <w:r>
        <w:rPr>
          <w:color w:val="EC008C"/>
          <w:spacing w:val="-68"/>
          <w:w w:val="115"/>
        </w:rPr>
        <w:t> </w:t>
      </w:r>
      <w:r>
        <w:rPr>
          <w:color w:val="EC008C"/>
          <w:spacing w:val="32"/>
          <w:w w:val="115"/>
        </w:rPr>
        <w:t>V</w:t>
      </w:r>
      <w:r>
        <w:rPr>
          <w:color w:val="EC008C"/>
          <w:spacing w:val="10"/>
          <w:w w:val="115"/>
        </w:rPr>
        <w:t>ï</w:t>
      </w:r>
      <w:r>
        <w:rPr>
          <w:color w:val="EC008C"/>
          <w:spacing w:val="72"/>
          <w:w w:val="115"/>
        </w:rPr>
        <w:t> </w:t>
      </w:r>
      <w:r>
        <w:rPr>
          <w:rFonts w:ascii="Arial" w:hAnsi="Arial"/>
          <w:color w:val="EC008C"/>
          <w:spacing w:val="48"/>
          <w:w w:val="115"/>
        </w:rPr>
        <w:t>A</w:t>
      </w:r>
      <w:r>
        <w:rPr>
          <w:rFonts w:ascii="Arial" w:hAnsi="Arial"/>
          <w:color w:val="EC008C"/>
          <w:spacing w:val="32"/>
          <w:w w:val="115"/>
        </w:rPr>
        <w:t>M</w:t>
      </w:r>
      <w:r>
        <w:rPr>
          <w:rFonts w:ascii="Arial" w:hAnsi="Arial"/>
          <w:color w:val="EC008C"/>
          <w:w w:val="115"/>
        </w:rPr>
        <w:t>&gt;</w:t>
      </w:r>
      <w:r>
        <w:rPr>
          <w:rFonts w:ascii="Arial" w:hAnsi="Arial"/>
          <w:color w:val="EC008C"/>
          <w:spacing w:val="720"/>
          <w:w w:val="105"/>
        </w:rPr>
        <w:t> </w:t>
      </w:r>
      <w:r>
        <w:rPr>
          <w:rFonts w:ascii="Arial" w:hAnsi="Arial"/>
          <w:color w:val="EC008C"/>
          <w:spacing w:val="44"/>
          <w:w w:val="140"/>
        </w:rPr>
        <w:t>Ä</w:t>
      </w:r>
      <w:r>
        <w:rPr>
          <w:rFonts w:ascii="Arial" w:hAnsi="Arial"/>
          <w:color w:val="EC008C"/>
          <w:spacing w:val="16"/>
          <w:w w:val="140"/>
        </w:rPr>
        <w:t>Í</w:t>
      </w:r>
      <w:r>
        <w:rPr>
          <w:rFonts w:ascii="Arial" w:hAnsi="Arial"/>
          <w:color w:val="EC008C"/>
          <w:w w:val="140"/>
        </w:rPr>
        <w:t>]</w:t>
      </w:r>
      <w:r>
        <w:rPr>
          <w:rFonts w:ascii="Arial" w:hAnsi="Arial"/>
          <w:color w:val="EC008C"/>
          <w:spacing w:val="-95"/>
          <w:w w:val="140"/>
        </w:rPr>
        <w:t> </w:t>
      </w:r>
      <w:r>
        <w:rPr>
          <w:rFonts w:ascii="Arial" w:hAnsi="Arial"/>
          <w:color w:val="EC008C"/>
          <w:spacing w:val="28"/>
          <w:w w:val="115"/>
        </w:rPr>
        <w:t>B</w:t>
      </w:r>
      <w:r>
        <w:rPr>
          <w:rFonts w:ascii="Arial" w:hAnsi="Arial"/>
          <w:color w:val="EC008C"/>
          <w:spacing w:val="37"/>
          <w:w w:val="115"/>
        </w:rPr>
        <w:t>V</w:t>
      </w:r>
      <w:r>
        <w:rPr>
          <w:rFonts w:ascii="Arial" w:hAnsi="Arial"/>
          <w:color w:val="EC008C"/>
          <w:w w:val="115"/>
        </w:rPr>
        <w:t>ï</w:t>
      </w:r>
      <w:r>
        <w:rPr>
          <w:rFonts w:ascii="Arial" w:hAnsi="Arial"/>
          <w:color w:val="EC008C"/>
          <w:spacing w:val="-74"/>
          <w:w w:val="115"/>
        </w:rPr>
        <w:t> </w:t>
      </w:r>
      <w:r>
        <w:rPr>
          <w:rFonts w:ascii="Arial" w:hAnsi="Arial"/>
          <w:color w:val="EC008C"/>
          <w:spacing w:val="-44"/>
          <w:w w:val="115"/>
        </w:rPr>
        <w:t>©</w:t>
      </w:r>
      <w:r>
        <w:rPr>
          <w:rFonts w:ascii="Arial" w:hAnsi="Arial"/>
          <w:color w:val="EC008C"/>
          <w:w w:val="115"/>
        </w:rPr>
        <w:t>Ã</w:t>
      </w:r>
      <w:r>
        <w:rPr>
          <w:rFonts w:ascii="Arial" w:hAnsi="Arial"/>
          <w:color w:val="EC008C"/>
          <w:spacing w:val="-74"/>
          <w:w w:val="115"/>
        </w:rPr>
        <w:t> </w:t>
      </w:r>
      <w:r>
        <w:rPr>
          <w:rFonts w:ascii="Arial" w:hAnsi="Arial"/>
          <w:color w:val="EC008C"/>
          <w:spacing w:val="35"/>
          <w:w w:val="160"/>
        </w:rPr>
        <w:t>ö</w:t>
      </w:r>
      <w:r>
        <w:rPr>
          <w:rFonts w:ascii="Arial" w:hAnsi="Arial"/>
          <w:color w:val="EC008C"/>
          <w:w w:val="160"/>
        </w:rPr>
        <w:t>[</w:t>
      </w:r>
      <w:r>
        <w:rPr>
          <w:rFonts w:ascii="Arial" w:hAnsi="Arial"/>
          <w:color w:val="EC008C"/>
          <w:spacing w:val="29"/>
          <w:w w:val="160"/>
        </w:rPr>
        <w:t> </w:t>
      </w:r>
      <w:r>
        <w:rPr>
          <w:color w:val="EC008C"/>
          <w:spacing w:val="27"/>
          <w:w w:val="140"/>
        </w:rPr>
        <w:t>k</w:t>
      </w:r>
      <w:r>
        <w:rPr>
          <w:color w:val="EC008C"/>
          <w:w w:val="140"/>
        </w:rPr>
        <w:t>_</w:t>
      </w:r>
      <w:r>
        <w:rPr>
          <w:color w:val="EC008C"/>
          <w:spacing w:val="-95"/>
          <w:w w:val="140"/>
        </w:rPr>
        <w:t> </w:t>
      </w:r>
      <w:r>
        <w:rPr>
          <w:color w:val="EC008C"/>
          <w:spacing w:val="32"/>
          <w:w w:val="140"/>
        </w:rPr>
        <w:t>é</w:t>
      </w:r>
      <w:r>
        <w:rPr>
          <w:color w:val="EC008C"/>
          <w:spacing w:val="24"/>
          <w:w w:val="140"/>
        </w:rPr>
        <w:t>ç</w:t>
      </w:r>
      <w:r>
        <w:rPr>
          <w:color w:val="EC008C"/>
          <w:w w:val="140"/>
        </w:rPr>
        <w:t>\</w:t>
      </w:r>
      <w:r>
        <w:rPr>
          <w:color w:val="EC008C"/>
          <w:spacing w:val="45"/>
          <w:w w:val="140"/>
        </w:rPr>
        <w:t> </w:t>
      </w:r>
      <w:r>
        <w:rPr>
          <w:color w:val="EC008C"/>
          <w:spacing w:val="37"/>
          <w:w w:val="115"/>
        </w:rPr>
        <w:t>À</w:t>
      </w:r>
      <w:r>
        <w:rPr>
          <w:color w:val="EC008C"/>
          <w:spacing w:val="32"/>
          <w:w w:val="115"/>
        </w:rPr>
        <w:t>Ô</w:t>
      </w:r>
      <w:r>
        <w:rPr>
          <w:color w:val="EC008C"/>
          <w:w w:val="115"/>
        </w:rPr>
        <w:t>u</w:t>
      </w:r>
      <w:r>
        <w:rPr>
          <w:color w:val="EC008C"/>
          <w:spacing w:val="-73"/>
          <w:w w:val="115"/>
        </w:rPr>
        <w:t> </w:t>
      </w:r>
      <w:r>
        <w:rPr>
          <w:color w:val="EC008C"/>
          <w:spacing w:val="37"/>
          <w:w w:val="115"/>
        </w:rPr>
        <w:t>Å</w:t>
      </w:r>
      <w:r>
        <w:rPr>
          <w:color w:val="EC008C"/>
          <w:spacing w:val="50"/>
          <w:w w:val="115"/>
        </w:rPr>
        <w:t>V</w:t>
      </w:r>
      <w:r>
        <w:rPr>
          <w:color w:val="EC008C"/>
          <w:w w:val="115"/>
        </w:rPr>
        <w:t>ï</w:t>
      </w:r>
      <w:r>
        <w:rPr>
          <w:color w:val="EC008C"/>
          <w:spacing w:val="66"/>
          <w:w w:val="115"/>
        </w:rPr>
        <w:t> </w:t>
      </w:r>
      <w:r>
        <w:rPr>
          <w:color w:val="EC008C"/>
          <w:w w:val="140"/>
        </w:rPr>
        <w:t>k</w:t>
      </w:r>
      <w:r>
        <w:rPr>
          <w:color w:val="EC008C"/>
          <w:spacing w:val="-95"/>
          <w:w w:val="140"/>
        </w:rPr>
        <w:t> </w:t>
      </w:r>
      <w:r>
        <w:rPr>
          <w:color w:val="EC008C"/>
          <w:spacing w:val="19"/>
          <w:w w:val="140"/>
        </w:rPr>
        <w:t>Í</w:t>
      </w:r>
      <w:r>
        <w:rPr>
          <w:color w:val="EC008C"/>
          <w:spacing w:val="45"/>
          <w:w w:val="140"/>
        </w:rPr>
        <w:t>m</w:t>
      </w:r>
      <w:r>
        <w:rPr>
          <w:color w:val="EC008C"/>
          <w:w w:val="140"/>
        </w:rPr>
        <w:t>^</w:t>
      </w:r>
      <w:r>
        <w:rPr>
          <w:color w:val="EC008C"/>
          <w:spacing w:val="-95"/>
          <w:w w:val="140"/>
        </w:rPr>
        <w:t> </w:t>
      </w:r>
      <w:r>
        <w:rPr>
          <w:color w:val="EC008C"/>
          <w:spacing w:val="22"/>
          <w:w w:val="115"/>
        </w:rPr>
        <w:t>á</w:t>
      </w:r>
      <w:r>
        <w:rPr>
          <w:color w:val="EC008C"/>
          <w:spacing w:val="37"/>
          <w:w w:val="115"/>
        </w:rPr>
        <w:t>m</w:t>
      </w:r>
      <w:r>
        <w:rPr>
          <w:color w:val="EC008C"/>
          <w:w w:val="115"/>
        </w:rPr>
        <w:t>.</w:t>
      </w:r>
      <w:r>
        <w:rPr>
          <w:color w:val="EC008C"/>
          <w:w w:val="89"/>
        </w:rPr>
        <w:t> </w:t>
      </w:r>
      <w:r>
        <w:rPr>
          <w:color w:val="EC008C"/>
        </w:rPr>
        <w:t>(25.07.2019</w:t>
      </w:r>
      <w:r>
        <w:rPr>
          <w:color w:val="EC008C"/>
          <w:spacing w:val="-18"/>
        </w:rPr>
        <w:t> </w:t>
      </w:r>
      <w:r>
        <w:rPr>
          <w:color w:val="EC008C"/>
          <w:w w:val="125"/>
        </w:rPr>
        <w:t>¶[®</w:t>
      </w:r>
      <w:r>
        <w:rPr>
          <w:color w:val="EC008C"/>
          <w:spacing w:val="-38"/>
          <w:w w:val="125"/>
        </w:rPr>
        <w:t> </w:t>
      </w:r>
      <w:r>
        <w:rPr>
          <w:rFonts w:ascii="Arial" w:hAnsi="Arial"/>
          <w:color w:val="EC008C"/>
          <w:w w:val="115"/>
        </w:rPr>
        <w:t>AM&gt;</w:t>
      </w:r>
      <w:r>
        <w:rPr>
          <w:rFonts w:ascii="Arial" w:hAnsi="Arial"/>
          <w:color w:val="EC008C"/>
          <w:spacing w:val="-29"/>
          <w:w w:val="115"/>
        </w:rPr>
        <w:t> </w:t>
      </w:r>
      <w:r>
        <w:rPr>
          <w:rFonts w:ascii="Arial" w:hAnsi="Arial"/>
          <w:color w:val="EC008C"/>
          <w:w w:val="125"/>
        </w:rPr>
        <w:t>ÄÍ]BVï</w:t>
      </w:r>
      <w:r>
        <w:rPr>
          <w:rFonts w:ascii="Arial" w:hAnsi="Arial"/>
          <w:color w:val="EC008C"/>
          <w:spacing w:val="-81"/>
          <w:w w:val="125"/>
        </w:rPr>
        <w:t>©</w:t>
      </w:r>
      <w:r>
        <w:rPr>
          <w:rFonts w:ascii="Arial" w:hAnsi="Arial"/>
          <w:color w:val="EC008C"/>
          <w:w w:val="125"/>
        </w:rPr>
        <w:t>Ãö[</w:t>
      </w:r>
      <w:r>
        <w:rPr>
          <w:rFonts w:ascii="Arial" w:hAnsi="Arial"/>
          <w:color w:val="EC008C"/>
          <w:spacing w:val="-38"/>
          <w:w w:val="125"/>
        </w:rPr>
        <w:t> </w:t>
      </w:r>
      <w:r>
        <w:rPr>
          <w:color w:val="EC008C"/>
        </w:rPr>
        <w:t>ØïV½¼BuÅÝ</w:t>
      </w:r>
      <w:r>
        <w:rPr/>
      </w:r>
    </w:p>
    <w:p>
      <w:pPr>
        <w:pStyle w:val="BodyText"/>
        <w:spacing w:line="341" w:lineRule="exact"/>
        <w:ind w:right="0"/>
        <w:jc w:val="both"/>
      </w:pPr>
      <w:r>
        <w:rPr>
          <w:color w:val="EC008C"/>
          <w:w w:val="120"/>
        </w:rPr>
        <w:t>]ò</w:t>
      </w:r>
      <w:r>
        <w:rPr>
          <w:color w:val="EC008C"/>
          <w:spacing w:val="-106"/>
          <w:w w:val="120"/>
        </w:rPr>
        <w:t>©</w:t>
      </w:r>
      <w:r>
        <w:rPr>
          <w:color w:val="EC008C"/>
          <w:w w:val="120"/>
        </w:rPr>
        <w:t>Ãol[</w:t>
      </w:r>
      <w:r>
        <w:rPr>
          <w:color w:val="EC008C"/>
          <w:spacing w:val="-78"/>
          <w:w w:val="120"/>
        </w:rPr>
        <w:t> </w:t>
      </w:r>
      <w:r>
        <w:rPr>
          <w:color w:val="EC008C"/>
        </w:rPr>
        <w:t>¼ÃVm</w:t>
      </w:r>
      <w:r>
        <w:rPr>
          <w:color w:val="EC008C"/>
          <w:spacing w:val="-61"/>
        </w:rPr>
        <w:t> </w:t>
      </w:r>
      <w:r>
        <w:rPr>
          <w:color w:val="EC008C"/>
          <w:w w:val="110"/>
        </w:rPr>
        <w:t>81</w:t>
      </w:r>
      <w:r>
        <w:rPr>
          <w:color w:val="EC008C"/>
          <w:spacing w:val="-86"/>
          <w:w w:val="110"/>
        </w:rPr>
        <w:t>‡</w:t>
      </w:r>
      <w:r>
        <w:rPr>
          <w:color w:val="EC008C"/>
          <w:w w:val="110"/>
        </w:rPr>
        <w:t>km</w:t>
      </w:r>
      <w:r>
        <w:rPr>
          <w:color w:val="EC008C"/>
          <w:spacing w:val="-69"/>
          <w:w w:val="110"/>
        </w:rPr>
        <w:t> </w:t>
      </w:r>
      <w:r>
        <w:rPr>
          <w:color w:val="EC008C"/>
          <w:w w:val="110"/>
        </w:rPr>
        <w:t>xçÅBV</w:t>
      </w:r>
      <w:r>
        <w:rPr>
          <w:color w:val="EC008C"/>
          <w:spacing w:val="34"/>
          <w:w w:val="110"/>
        </w:rPr>
        <w:t>ï</w:t>
      </w:r>
      <w:r>
        <w:rPr>
          <w:color w:val="EC008C"/>
          <w:w w:val="110"/>
        </w:rPr>
        <w:t>]òÀÔu®</w:t>
      </w:r>
      <w:r>
        <w:rPr>
          <w:color w:val="EC008C"/>
          <w:spacing w:val="-69"/>
          <w:w w:val="110"/>
        </w:rPr>
        <w:t> </w:t>
      </w:r>
      <w:r>
        <w:rPr>
          <w:color w:val="EC008C"/>
          <w:w w:val="110"/>
        </w:rPr>
        <w:t>kÍ&gt;m).</w:t>
      </w:r>
      <w:r>
        <w:rPr/>
      </w:r>
    </w:p>
    <w:p>
      <w:pPr>
        <w:spacing w:after="0" w:line="341" w:lineRule="exact"/>
        <w:jc w:val="both"/>
        <w:sectPr>
          <w:pgSz w:w="7940" w:h="11910"/>
          <w:pgMar w:top="420" w:bottom="280" w:left="460" w:right="420"/>
        </w:sectPr>
      </w:pPr>
    </w:p>
    <w:p>
      <w:pPr>
        <w:spacing w:line="240" w:lineRule="auto" w:before="2"/>
        <w:rPr>
          <w:rFonts w:ascii="Arial" w:hAnsi="Arial" w:cs="Arial" w:eastAsia="Arial"/>
          <w:sz w:val="7"/>
          <w:szCs w:val="7"/>
        </w:rPr>
      </w:pPr>
      <w:r>
        <w:rPr/>
        <w:pict>
          <v:group style="position:absolute;margin-left:0pt;margin-top:0pt;width:396.85pt;height:595.3pt;mso-position-horizontal-relative:page;mso-position-vertical-relative:page;z-index:-9856" coordorigin="0,0" coordsize="7937,11906">
            <v:shape style="position:absolute;left:0;top:0;width:7937;height:11906" coordorigin="0,0" coordsize="7937,11906" path="m0,0l7937,0,7937,11906,0,11906,0,0e" filled="true" fillcolor="#fffde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61.368744pt;margin-top:524.51062pt;width:193.35pt;height:41.3pt;mso-position-horizontal-relative:page;mso-position-vertical-relative:page;z-index:-9832" coordorigin="3227,10490" coordsize="3867,826">
            <v:group style="position:absolute;left:4056;top:10798;width:149;height:2" coordorigin="4056,10798" coordsize="149,2">
              <v:shape style="position:absolute;left:4056;top:10798;width:149;height:2" coordorigin="4056,10798" coordsize="149,0" path="m4056,10798l4204,10798e" filled="false" stroked="true" strokeweight=".5pt" strokecolor="#2e3092">
                <v:path arrowok="t"/>
              </v:shape>
            </v:group>
            <v:group style="position:absolute;left:4073;top:10704;width:2;height:90" coordorigin="4073,10704" coordsize="2,90">
              <v:shape style="position:absolute;left:4073;top:10704;width:2;height:90" coordorigin="4073,10704" coordsize="0,90" path="m4073,10704l4073,10794e" filled="false" stroked="true" strokeweight="1.8036pt" strokecolor="#2e3092">
                <v:path arrowok="t"/>
              </v:shape>
            </v:group>
            <v:group style="position:absolute;left:4187;top:10703;width:2;height:91" coordorigin="4187,10703" coordsize="2,91">
              <v:shape style="position:absolute;left:4187;top:10703;width:2;height:91" coordorigin="4187,10703" coordsize="0,91" path="m4187,10703l4187,10793e" filled="false" stroked="true" strokeweight="1.8036pt" strokecolor="#2e3092">
                <v:path arrowok="t"/>
              </v:shape>
            </v:group>
            <v:group style="position:absolute;left:4232;top:10645;width:226;height:159" coordorigin="4232,10645" coordsize="226,159">
              <v:shape style="position:absolute;left:4232;top:10645;width:226;height:159" coordorigin="4232,10645" coordsize="226,159" path="m4306,10702l4244,10723,4232,10762,4232,10773,4235,10783,4247,10799,4254,10803,4271,10803,4279,10800,4290,10790,4254,10790,4250,10788,4245,10781,4244,10776,4244,10767,4245,10763,4248,10760,4250,10756,4254,10754,4292,10754,4292,10753,4289,10751,4239,10751,4241,10740,4246,10731,4263,10717,4272,10713,4333,10713,4331,10711,4321,10706,4306,10702xe" filled="true" fillcolor="#2e3092" stroked="false">
                <v:path arrowok="t"/>
                <v:fill type="solid"/>
              </v:shape>
              <v:shape style="position:absolute;left:4232;top:10645;width:226;height:159" coordorigin="4232,10645" coordsize="226,159" path="m4411,10718l4369,10718,4372,10720,4374,10724,4377,10728,4378,10733,4378,10743,4377,10748,4376,10762,4375,10767,4375,10780,4380,10788,4388,10794,4397,10800,4407,10803,4430,10803,4439,10798,4448,10786,4423,10786,4419,10785,4416,10782,4413,10780,4412,10776,4412,10767,4412,10763,4414,10746,4414,10743,4414,10726,4411,10718xe" filled="true" fillcolor="#2e3092" stroked="false">
                <v:path arrowok="t"/>
                <v:fill type="solid"/>
              </v:shape>
              <v:shape style="position:absolute;left:4232;top:10645;width:226;height:159" coordorigin="4232,10645" coordsize="226,159" path="m4333,10713l4292,10713,4300,10716,4314,10728,4317,10736,4317,10801,4351,10801,4351,10735,4352,10730,4354,10726,4354,10725,4345,10725,4339,10717,4333,10713xe" filled="true" fillcolor="#2e3092" stroked="false">
                <v:path arrowok="t"/>
                <v:fill type="solid"/>
              </v:shape>
              <v:shape style="position:absolute;left:4232;top:10645;width:226;height:159" coordorigin="4232,10645" coordsize="226,159" path="m4292,10754l4261,10754,4264,10756,4267,10760,4269,10763,4271,10767,4271,10776,4269,10781,4264,10788,4261,10790,4290,10790,4292,10788,4295,10780,4295,10762,4292,10754xe" filled="true" fillcolor="#2e3092" stroked="false">
                <v:path arrowok="t"/>
                <v:fill type="solid"/>
              </v:shape>
              <v:shape style="position:absolute;left:4232;top:10645;width:226;height:159" coordorigin="4232,10645" coordsize="226,159" path="m4435,10701l4423,10701,4420,10702,4418,10704,4415,10707,4414,10710,4414,10717,4415,10720,4418,10723,4420,10726,4423,10728,4434,10733,4439,10738,4448,10749,4450,10755,4450,10768,4448,10774,4439,10784,4434,10786,4448,10786,4453,10780,4457,10769,4457,10740,4454,10728,4442,10706,4435,10701xe" filled="true" fillcolor="#2e3092" stroked="false">
                <v:path arrowok="t"/>
                <v:fill type="solid"/>
              </v:shape>
              <v:shape style="position:absolute;left:4232;top:10645;width:226;height:159" coordorigin="4232,10645" coordsize="226,159" path="m4272,10736l4258,10736,4254,10737,4248,10741,4245,10743,4242,10746,4239,10751,4289,10751,4279,10740,4272,10736xe" filled="true" fillcolor="#2e3092" stroked="false">
                <v:path arrowok="t"/>
                <v:fill type="solid"/>
              </v:shape>
              <v:shape style="position:absolute;left:4232;top:10645;width:226;height:159" coordorigin="4232,10645" coordsize="226,159" path="m4390,10701l4374,10701,4367,10703,4354,10712,4349,10718,4345,10725,4354,10725,4359,10720,4362,10718,4411,10718,4405,10711,4398,10704,4390,10701xe" filled="true" fillcolor="#2e3092" stroked="false">
                <v:path arrowok="t"/>
                <v:fill type="solid"/>
              </v:shape>
              <v:shape style="position:absolute;left:4232;top:10645;width:226;height:159" coordorigin="4232,10645" coordsize="226,159" path="m4352,10645l4339,10645,4334,10647,4325,10656,4322,10662,4322,10674,4325,10679,4334,10687,4339,10689,4352,10689,4357,10687,4361,10683,4365,10679,4368,10674,4368,10662,4365,10656,4361,10652,4357,10647,4352,10645xe" filled="true" fillcolor="#2e3092" stroked="false">
                <v:path arrowok="t"/>
                <v:fill type="solid"/>
              </v:shape>
            </v:group>
            <v:group style="position:absolute;left:4545;top:10703;width:192;height:166" coordorigin="4545,10703" coordsize="192,166">
              <v:shape style="position:absolute;left:4545;top:10703;width:192;height:166" coordorigin="4545,10703" coordsize="192,166" path="m4582,10736l4567,10736,4560,10740,4554,10747,4548,10754,4548,10755,4545,10763,4546,10780,4584,10850,4642,10869,4655,10868,4675,10864,4693,10856,4618,10856,4603,10850,4585,10838,4564,10818,4556,10800,4553,10781,4595,10781,4597,10778,4598,10776,4562,10776,4559,10775,4554,10770,4553,10768,4553,10761,4554,10758,4559,10753,4562,10752,4599,10752,4598,10749,4588,10739,4582,10736xe" filled="true" fillcolor="#2e3092" stroked="false">
                <v:path arrowok="t"/>
                <v:fill type="solid"/>
              </v:shape>
              <v:shape style="position:absolute;left:4545;top:10703;width:192;height:166" coordorigin="4545,10703" coordsize="192,166" path="m4725,10753l4689,10753,4693,10757,4697,10766,4699,10778,4700,10793,4699,10806,4644,10856,4618,10856,4693,10856,4734,10811,4737,10791,4737,10776,4733,10764,4725,10753xe" filled="true" fillcolor="#2e3092" stroked="false">
                <v:path arrowok="t"/>
                <v:fill type="solid"/>
              </v:shape>
              <v:shape style="position:absolute;left:4545;top:10703;width:192;height:166" coordorigin="4545,10703" coordsize="192,166" path="m4708,10703l4609,10703,4609,10801,4616,10801,4616,10711,4708,10711,4708,10703xe" filled="true" fillcolor="#2e3092" stroked="false">
                <v:path arrowok="t"/>
                <v:fill type="solid"/>
              </v:shape>
              <v:shape style="position:absolute;left:4545;top:10703;width:192;height:166" coordorigin="4545,10703" coordsize="192,166" path="m4674,10711l4640,10711,4640,10801,4674,10801,4674,10762,4675,10759,4677,10757,4679,10754,4681,10753,4725,10753,4723,10750,4674,10750,4674,10711xe" filled="true" fillcolor="#2e3092" stroked="false">
                <v:path arrowok="t"/>
                <v:fill type="solid"/>
              </v:shape>
              <v:shape style="position:absolute;left:4545;top:10703;width:192;height:166" coordorigin="4545,10703" coordsize="192,166" path="m4595,10781l4553,10781,4555,10785,4558,10788,4561,10790,4565,10792,4568,10793,4580,10793,4587,10790,4592,10784,4595,10781xe" filled="true" fillcolor="#2e3092" stroked="false">
                <v:path arrowok="t"/>
                <v:fill type="solid"/>
              </v:shape>
              <v:shape style="position:absolute;left:4545;top:10703;width:192;height:166" coordorigin="4545,10703" coordsize="192,166" path="m4599,10752l4568,10752,4571,10753,4573,10756,4575,10758,4576,10761,4576,10768,4575,10770,4573,10773,4571,10775,4568,10776,4598,10776,4600,10770,4600,10754,4599,10752xe" filled="true" fillcolor="#2e3092" stroked="false">
                <v:path arrowok="t"/>
                <v:fill type="solid"/>
              </v:shape>
              <v:shape style="position:absolute;left:4545;top:10703;width:192;height:166" coordorigin="4545,10703" coordsize="192,166" path="m4709,10739l4694,10739,4689,10740,4681,10743,4677,10746,4674,10750,4723,10750,4718,10744,4709,10739xe" filled="true" fillcolor="#2e3092" stroked="false">
                <v:path arrowok="t"/>
                <v:fill type="solid"/>
              </v:shape>
            </v:group>
            <v:group style="position:absolute;left:4761;top:10645;width:173;height:156" coordorigin="4761,10645" coordsize="173,156">
              <v:shape style="position:absolute;left:4761;top:10645;width:173;height:156" coordorigin="4761,10645" coordsize="173,156" path="m4795,10703l4761,10703,4761,10801,4934,10801,4934,10793,4795,10793,4795,10703xe" filled="true" fillcolor="#2e3092" stroked="false">
                <v:path arrowok="t"/>
                <v:fill type="solid"/>
              </v:shape>
              <v:shape style="position:absolute;left:4761;top:10645;width:173;height:156" coordorigin="4761,10645" coordsize="173,156" path="m4847,10645l4834,10645,4829,10647,4820,10656,4817,10662,4817,10674,4820,10679,4829,10687,4834,10689,4847,10689,4852,10687,4856,10683,4860,10679,4863,10674,4863,10662,4860,10656,4856,10652,4852,10647,4847,10645xe" filled="true" fillcolor="#2e3092" stroked="false">
                <v:path arrowok="t"/>
                <v:fill type="solid"/>
              </v:shape>
            </v:group>
            <v:group style="position:absolute;left:5021;top:10798;width:173;height:2" coordorigin="5021,10798" coordsize="173,2">
              <v:shape style="position:absolute;left:5021;top:10798;width:173;height:2" coordorigin="5021,10798" coordsize="173,0" path="m5021,10798l5194,10798e" filled="false" stroked="true" strokeweight=".5pt" strokecolor="#2e3092">
                <v:path arrowok="t"/>
              </v:shape>
            </v:group>
            <v:group style="position:absolute;left:5038;top:10704;width:2;height:90" coordorigin="5038,10704" coordsize="2,90">
              <v:shape style="position:absolute;left:5038;top:10704;width:2;height:90" coordorigin="5038,10704" coordsize="0,90" path="m5038,10704l5038,10794e" filled="false" stroked="true" strokeweight="1.8036pt" strokecolor="#2e3092">
                <v:path arrowok="t"/>
              </v:shape>
            </v:group>
            <v:group style="position:absolute;left:5205;top:10702;width:193;height:167" coordorigin="5205,10702" coordsize="193,167">
              <v:shape style="position:absolute;left:5205;top:10702;width:193;height:167" coordorigin="5205,10702" coordsize="193,167" path="m5306,10715l5266,10715,5275,10719,5289,10735,5292,10744,5292,10763,5290,10772,5287,10778,5283,10786,5278,10791,5272,10793,5271,10794,5271,10796,5272,10801,5363,10801,5363,10869,5397,10869,5397,10793,5312,10793,5317,10789,5321,10783,5324,10777,5327,10770,5328,10763,5328,10762,5327,10744,5326,10742,5318,10727,5306,10715xe" filled="true" fillcolor="#2e3092" stroked="false">
                <v:path arrowok="t"/>
                <v:fill type="solid"/>
              </v:shape>
              <v:shape style="position:absolute;left:5205;top:10702;width:193;height:167" coordorigin="5205,10702" coordsize="193,167" path="m5254,10702l5236,10709,5218,10724,5208,10741,5205,10762,5205,10774,5208,10784,5221,10799,5230,10803,5251,10803,5259,10800,5270,10791,5226,10791,5224,10789,5222,10787,5221,10784,5220,10780,5220,10772,5220,10769,5222,10766,5223,10763,5225,10762,5274,10762,5272,10757,5271,10756,5212,10756,5212,10746,5217,10737,5226,10728,5235,10720,5245,10715,5306,10715,5298,10708,5280,10703,5254,10702xe" filled="true" fillcolor="#2e3092" stroked="false">
                <v:path arrowok="t"/>
                <v:fill type="solid"/>
              </v:shape>
              <v:shape style="position:absolute;left:5205;top:10702;width:193;height:167" coordorigin="5205,10702" coordsize="193,167" path="m5397,10703l5363,10703,5363,10793,5397,10793,5397,10703xe" filled="true" fillcolor="#2e3092" stroked="false">
                <v:path arrowok="t"/>
                <v:fill type="solid"/>
              </v:shape>
              <v:shape style="position:absolute;left:5205;top:10702;width:193;height:167" coordorigin="5205,10702" coordsize="193,167" path="m5274,10762l5230,10762,5234,10763,5236,10766,5239,10769,5240,10772,5240,10780,5239,10784,5237,10787,5235,10789,5232,10791,5270,10791,5272,10789,5276,10782,5276,10765,5274,10762xe" filled="true" fillcolor="#2e3092" stroked="false">
                <v:path arrowok="t"/>
                <v:fill type="solid"/>
              </v:shape>
              <v:shape style="position:absolute;left:5205;top:10702;width:193;height:167" coordorigin="5205,10702" coordsize="193,167" path="m5251,10741l5235,10741,5229,10742,5223,10745,5218,10747,5214,10751,5212,10756,5271,10756,5266,10751,5259,10744,5251,10741xe" filled="true" fillcolor="#2e3092" stroked="false">
                <v:path arrowok="t"/>
                <v:fill type="solid"/>
              </v:shape>
            </v:group>
            <v:group style="position:absolute;left:5424;top:10645;width:223;height:159" coordorigin="5424,10645" coordsize="223,159">
              <v:shape style="position:absolute;left:5424;top:10645;width:223;height:159" coordorigin="5424,10645" coordsize="223,159" path="m5504,10702l5440,10722,5424,10758,5424,10772,5427,10783,5433,10791,5439,10799,5448,10803,5467,10803,5475,10800,5488,10786,5488,10786,5442,10786,5439,10785,5433,10779,5432,10775,5432,10767,5433,10765,5436,10762,5439,10759,5442,10758,5431,10758,5431,10756,5432,10750,5433,10748,5433,10737,5438,10729,5449,10721,5460,10713,5471,10709,5646,10709,5646,10708,5536,10708,5533,10706,5528,10704,5518,10703,5504,10702xe" filled="true" fillcolor="#2e3092" stroked="false">
                <v:path arrowok="t"/>
                <v:fill type="solid"/>
              </v:shape>
              <v:shape style="position:absolute;left:5424;top:10645;width:223;height:159" coordorigin="5424,10645" coordsize="223,159" path="m5646,10709l5491,10709,5498,10710,5509,10713,5513,10715,5516,10718,5510,10724,5506,10731,5501,10744,5500,10750,5499,10771,5503,10781,5517,10799,5526,10803,5545,10803,5553,10799,5566,10781,5568,10776,5517,10776,5513,10775,5508,10767,5507,10763,5507,10750,5508,10744,5511,10737,5513,10732,5516,10727,5520,10724,5559,10724,5554,10718,5547,10714,5549,10713,5550,10712,5551,10712,5553,10711,5554,10711,5646,10711,5646,10709xe" filled="true" fillcolor="#2e3092" stroked="false">
                <v:path arrowok="t"/>
                <v:fill type="solid"/>
              </v:shape>
              <v:shape style="position:absolute;left:5424;top:10645;width:223;height:159" coordorigin="5424,10645" coordsize="223,159" path="m5626,10711l5592,10711,5592,10801,5626,10801,5626,10711xe" filled="true" fillcolor="#2e3092" stroked="false">
                <v:path arrowok="t"/>
                <v:fill type="solid"/>
              </v:shape>
              <v:shape style="position:absolute;left:5424;top:10645;width:223;height:159" coordorigin="5424,10645" coordsize="223,159" path="m5468,10737l5453,10737,5447,10739,5442,10743,5437,10747,5433,10752,5431,10758,5449,10758,5451,10759,5453,10762,5455,10765,5456,10767,5456,10775,5455,10779,5453,10782,5451,10785,5449,10786,5488,10786,5491,10779,5491,10760,5488,10753,5482,10747,5476,10740,5468,10737xe" filled="true" fillcolor="#2e3092" stroked="false">
                <v:path arrowok="t"/>
                <v:fill type="solid"/>
              </v:shape>
              <v:shape style="position:absolute;left:5424;top:10645;width:223;height:159" coordorigin="5424,10645" coordsize="223,159" path="m5559,10724l5520,10724,5524,10727,5528,10731,5530,10738,5532,10744,5534,10750,5534,10763,5532,10767,5527,10775,5524,10776,5568,10776,5569,10771,5569,10748,5567,10740,5563,10731,5559,10724xe" filled="true" fillcolor="#2e3092" stroked="false">
                <v:path arrowok="t"/>
                <v:fill type="solid"/>
              </v:shape>
              <v:shape style="position:absolute;left:5424;top:10645;width:223;height:159" coordorigin="5424,10645" coordsize="223,159" path="m5646,10703l5548,10703,5545,10704,5540,10705,5538,10707,5536,10708,5646,10708,5646,10703xe" filled="true" fillcolor="#2e3092" stroked="false">
                <v:path arrowok="t"/>
                <v:fill type="solid"/>
              </v:shape>
              <v:shape style="position:absolute;left:5424;top:10645;width:223;height:159" coordorigin="5424,10645" coordsize="223,159" path="m5537,10645l5525,10645,5519,10647,5510,10656,5508,10662,5508,10674,5510,10679,5519,10687,5525,10689,5537,10689,5543,10687,5547,10683,5551,10679,5553,10674,5553,10662,5551,10656,5547,10652,5543,10647,5537,10645xe" filled="true" fillcolor="#2e3092" stroked="false">
                <v:path arrowok="t"/>
                <v:fill type="solid"/>
              </v:shape>
            </v:group>
            <v:group style="position:absolute;left:5732;top:10798;width:149;height:2" coordorigin="5732,10798" coordsize="149,2">
              <v:shape style="position:absolute;left:5732;top:10798;width:149;height:2" coordorigin="5732,10798" coordsize="149,0" path="m5732,10798l5881,10798e" filled="false" stroked="true" strokeweight=".5pt" strokecolor="#2e3092">
                <v:path arrowok="t"/>
              </v:shape>
            </v:group>
            <v:group style="position:absolute;left:5749;top:10704;width:2;height:90" coordorigin="5749,10704" coordsize="2,90">
              <v:shape style="position:absolute;left:5749;top:10704;width:2;height:90" coordorigin="5749,10704" coordsize="0,90" path="m5749,10704l5749,10794e" filled="false" stroked="true" strokeweight="1.8036pt" strokecolor="#2e3092">
                <v:path arrowok="t"/>
              </v:shape>
            </v:group>
            <v:group style="position:absolute;left:5864;top:10703;width:2;height:91" coordorigin="5864,10703" coordsize="2,91">
              <v:shape style="position:absolute;left:5864;top:10703;width:2;height:91" coordorigin="5864,10703" coordsize="0,91" path="m5864,10703l5864,10793e" filled="false" stroked="true" strokeweight="1.8036pt" strokecolor="#2e3092">
                <v:path arrowok="t"/>
              </v:shape>
            </v:group>
            <v:group style="position:absolute;left:5908;top:10645;width:226;height:159" coordorigin="5908,10645" coordsize="226,159">
              <v:shape style="position:absolute;left:5908;top:10645;width:226;height:159" coordorigin="5908,10645" coordsize="226,159" path="m5983,10702l5921,10723,5908,10762,5908,10773,5911,10783,5923,10799,5930,10803,5948,10803,5956,10800,5966,10790,5930,10790,5927,10788,5922,10781,5920,10776,5920,10767,5922,10763,5924,10760,5927,10756,5930,10754,5969,10754,5968,10753,5966,10751,5915,10751,5917,10740,5922,10731,5939,10717,5948,10713,6010,10713,6008,10711,5997,10706,5983,10702xe" filled="true" fillcolor="#2e3092" stroked="false">
                <v:path arrowok="t"/>
                <v:fill type="solid"/>
              </v:shape>
              <v:shape style="position:absolute;left:5908;top:10645;width:226;height:159" coordorigin="5908,10645" coordsize="226,159" path="m6087,10718l6045,10718,6048,10720,6050,10724,6053,10728,6054,10733,6054,10743,6054,10748,6052,10762,6052,10767,6052,10780,6056,10788,6065,10794,6073,10800,6083,10803,6106,10803,6115,10798,6125,10786,6099,10786,6096,10785,6093,10782,6090,10780,6088,10776,6088,10767,6089,10763,6090,10746,6090,10743,6090,10726,6087,10718xe" filled="true" fillcolor="#2e3092" stroked="false">
                <v:path arrowok="t"/>
                <v:fill type="solid"/>
              </v:shape>
              <v:shape style="position:absolute;left:5908;top:10645;width:226;height:159" coordorigin="5908,10645" coordsize="226,159" path="m6010,10713l5969,10713,5977,10716,5990,10728,5993,10736,5993,10801,6027,10801,6027,10735,6028,10730,6030,10726,6031,10725,6022,10725,6015,10717,6010,10713xe" filled="true" fillcolor="#2e3092" stroked="false">
                <v:path arrowok="t"/>
                <v:fill type="solid"/>
              </v:shape>
              <v:shape style="position:absolute;left:5908;top:10645;width:226;height:159" coordorigin="5908,10645" coordsize="226,159" path="m5969,10754l5937,10754,5941,10756,5943,10760,5946,10763,5947,10767,5947,10776,5946,10781,5941,10788,5937,10790,5966,10790,5968,10788,5971,10780,5971,10762,5969,10754xe" filled="true" fillcolor="#2e3092" stroked="false">
                <v:path arrowok="t"/>
                <v:fill type="solid"/>
              </v:shape>
              <v:shape style="position:absolute;left:5908;top:10645;width:226;height:159" coordorigin="5908,10645" coordsize="226,159" path="m6111,10701l6099,10701,6097,10702,6094,10704,6092,10707,6091,10710,6091,10717,6092,10720,6094,10723,6096,10726,6099,10728,6110,10733,6116,10738,6124,10749,6126,10755,6126,10768,6124,10774,6115,10784,6110,10786,6125,10786,6130,10780,6133,10769,6133,10740,6130,10728,6118,10706,6111,10701xe" filled="true" fillcolor="#2e3092" stroked="false">
                <v:path arrowok="t"/>
                <v:fill type="solid"/>
              </v:shape>
              <v:shape style="position:absolute;left:5908;top:10645;width:226;height:159" coordorigin="5908,10645" coordsize="226,159" path="m5948,10736l5935,10736,5930,10737,5925,10741,5921,10743,5918,10746,5915,10751,5966,10751,5956,10740,5948,10736xe" filled="true" fillcolor="#2e3092" stroked="false">
                <v:path arrowok="t"/>
                <v:fill type="solid"/>
              </v:shape>
              <v:shape style="position:absolute;left:5908;top:10645;width:226;height:159" coordorigin="5908,10645" coordsize="226,159" path="m6067,10701l6050,10701,6043,10703,6030,10712,6025,10718,6022,10725,6031,10725,6035,10720,6039,10718,6087,10718,6081,10711,6074,10704,6067,10701xe" filled="true" fillcolor="#2e3092" stroked="false">
                <v:path arrowok="t"/>
                <v:fill type="solid"/>
              </v:shape>
              <v:shape style="position:absolute;left:5908;top:10645;width:226;height:159" coordorigin="5908,10645" coordsize="226,159" path="m6028,10645l6015,10645,6010,10647,6001,10656,5999,10662,5999,10674,6001,10679,6010,10687,6015,10689,6028,10689,6033,10687,6038,10683,6042,10679,6044,10674,6044,10662,6042,10656,6038,10652,6033,10647,6028,10645xe" filled="true" fillcolor="#2e3092" stroked="false">
                <v:path arrowok="t"/>
                <v:fill type="solid"/>
              </v:shape>
            </v:group>
            <v:group style="position:absolute;left:3401;top:10979;width:151;height:167" coordorigin="3401,10979" coordsize="151,167">
              <v:shape style="position:absolute;left:3401;top:10979;width:151;height:167" coordorigin="3401,10979" coordsize="151,167" path="m3475,10979l3420,11008,3401,11065,3404,11086,3440,11135,3478,11146,3482,11145,3502,11142,3508,11138,3485,11138,3472,11137,3458,11127,3442,11103,3438,11084,3437,11059,3440,11041,3449,11023,3463,11004,3481,10993,3500,10990,3531,10990,3521,10984,3502,10979,3475,10979xe" filled="true" fillcolor="#2e3092" stroked="false">
                <v:path arrowok="t"/>
                <v:fill type="solid"/>
              </v:shape>
              <v:shape style="position:absolute;left:3401;top:10979;width:151;height:167" coordorigin="3401,10979" coordsize="151,167" path="m3531,10990l3514,10990,3524,10993,3532,11001,3540,11009,3544,11019,3544,11145,3551,11145,3551,11027,3546,11007,3533,10991,3531,10990xe" filled="true" fillcolor="#2e3092" stroked="false">
                <v:path arrowok="t"/>
                <v:fill type="solid"/>
              </v:shape>
              <v:shape style="position:absolute;left:3401;top:10979;width:151;height:167" coordorigin="3401,10979" coordsize="151,167" path="m3528,11125l3499,11125,3498,11129,3496,11132,3489,11137,3485,11138,3508,11138,3519,11132,3528,11125xe" filled="true" fillcolor="#2e3092" stroked="false">
                <v:path arrowok="t"/>
                <v:fill type="solid"/>
              </v:shape>
              <v:shape style="position:absolute;left:3401;top:10979;width:151;height:167" coordorigin="3401,10979" coordsize="151,167" path="m3507,11057l3485,11057,3476,11061,3469,11068,3461,11076,3458,11085,3458,11105,3460,11112,3470,11124,3476,11127,3491,11127,3496,11126,3499,11125,3528,11125,3531,11123,3532,11120,3480,11120,3475,11118,3467,11110,3465,11105,3465,11094,3467,11089,3470,11085,3474,11082,3478,11080,3533,11080,3532,11078,3516,11061,3507,11057xe" filled="true" fillcolor="#2e3092" stroked="false">
                <v:path arrowok="t"/>
                <v:fill type="solid"/>
              </v:shape>
              <v:shape style="position:absolute;left:3401;top:10979;width:151;height:167" coordorigin="3401,10979" coordsize="151,167" path="m3533,11080l3488,11080,3492,11082,3499,11090,3500,11096,3500,11107,3499,11111,3496,11115,3493,11118,3490,11120,3532,11120,3536,11112,3536,11088,3533,11080xe" filled="true" fillcolor="#2e3092" stroked="false">
                <v:path arrowok="t"/>
                <v:fill type="solid"/>
              </v:shape>
            </v:group>
            <v:group style="position:absolute;left:3569;top:11048;width:142;height:154" coordorigin="3569,11048" coordsize="142,154">
              <v:shape style="position:absolute;left:3569;top:11048;width:142;height:154" coordorigin="3569,11048" coordsize="142,154" path="m3707,11100l3664,11100,3668,11103,3671,11107,3674,11111,3676,11115,3676,11130,3673,11137,3660,11150,3653,11153,3589,11153,3582,11155,3577,11161,3572,11166,3570,11172,3581,11201,3592,11201,3597,11200,3604,11194,3605,11190,3605,11183,3604,11180,3600,11172,3599,11169,3599,11165,3600,11164,3601,11162,3603,11161,3604,11160,3684,11160,3693,11156,3708,11141,3711,11132,3711,11110,3708,11101,3707,11100xe" filled="true" fillcolor="#2e3092" stroked="false">
                <v:path arrowok="t"/>
                <v:fill type="solid"/>
              </v:shape>
              <v:shape style="position:absolute;left:3569;top:11048;width:142;height:154" coordorigin="3569,11048" coordsize="142,154" path="m3688,11048l3586,11048,3586,11146,3593,11146,3593,11055,3688,11055,3688,11048xe" filled="true" fillcolor="#2e3092" stroked="false">
                <v:path arrowok="t"/>
                <v:fill type="solid"/>
              </v:shape>
              <v:shape style="position:absolute;left:3569;top:11048;width:142;height:154" coordorigin="3569,11048" coordsize="142,154" path="m3651,11055l3617,11055,3617,11146,3651,11146,3651,11107,3652,11105,3654,11103,3655,11102,3657,11101,3658,11100,3707,11100,3699,11093,3651,11093,3651,11055xe" filled="true" fillcolor="#2e3092" stroked="false">
                <v:path arrowok="t"/>
                <v:fill type="solid"/>
              </v:shape>
              <v:shape style="position:absolute;left:3569;top:11048;width:142;height:154" coordorigin="3569,11048" coordsize="142,154" path="m3683,11082l3668,11082,3664,11083,3656,11087,3653,11090,3651,11093,3699,11093,3692,11086,3683,11082xe" filled="true" fillcolor="#2e3092" stroked="false">
                <v:path arrowok="t"/>
                <v:fill type="solid"/>
              </v:shape>
            </v:group>
            <v:group style="position:absolute;left:3736;top:11109;width:37;height:37" coordorigin="3736,11109" coordsize="37,37">
              <v:shape style="position:absolute;left:3736;top:11109;width:37;height:37" coordorigin="3736,11109" coordsize="37,37" path="m3759,11109l3749,11109,3745,11111,3742,11115,3738,11118,3736,11123,3736,11133,3738,11137,3742,11140,3745,11144,3749,11146,3759,11146,3764,11144,3767,11140,3771,11137,3773,11133,3773,11123,3771,11118,3767,11115,3764,11111,3759,11109xe" filled="true" fillcolor="#2e3092" stroked="false">
                <v:path arrowok="t"/>
                <v:fill type="solid"/>
              </v:shape>
            </v:group>
            <v:group style="position:absolute;left:3871;top:11029;width:133;height:119" coordorigin="3871,11029" coordsize="133,119">
              <v:shape style="position:absolute;left:3871;top:11029;width:133;height:119" coordorigin="3871,11029" coordsize="133,119" path="m3903,11105l3890,11105,3884,11106,3879,11110,3874,11113,3871,11117,3871,11128,3877,11134,3890,11140,3908,11145,3930,11147,3948,11146,3961,11144,3924,11144,3919,11143,3915,11141,3911,11140,3909,11138,3912,11133,3914,11131,3919,11118,3917,11114,3913,11110,3909,11107,3903,11105xe" filled="true" fillcolor="#2e3092" stroked="false">
                <v:path arrowok="t"/>
                <v:fill type="solid"/>
              </v:shape>
              <v:shape style="position:absolute;left:3871;top:11029;width:133;height:119" coordorigin="3871,11029" coordsize="133,119" path="m3966,11070l3935,11070,3946,11073,3963,11088,3968,11096,3968,11117,3964,11125,3956,11133,3949,11140,3940,11144,3961,11144,3968,11142,3985,11135,3999,11121,4003,11100,3994,11086,3970,11071,3966,11070xe" filled="true" fillcolor="#2e3092" stroked="false">
                <v:path arrowok="t"/>
                <v:fill type="solid"/>
              </v:shape>
              <v:shape style="position:absolute;left:3871;top:11029;width:133;height:119" coordorigin="3871,11029" coordsize="133,119" path="m4004,11029l3895,11029,3894,11029,3893,11030,3891,11031,3891,11031,3891,11033,3875,11083,3875,11083,3875,11083,3874,11083,3874,11084,3874,11085,3874,11085,3874,11086,3875,11086,3879,11086,3881,11085,3881,11085,3882,11084,3886,11079,3889,11077,3885,11077,3883,11077,3883,11077,3883,11076,3883,11075,3885,11074,3885,11073,3885,11072,3891,11051,3991,11051,4004,11029xe" filled="true" fillcolor="#2e3092" stroked="false">
                <v:path arrowok="t"/>
                <v:fill type="solid"/>
              </v:shape>
              <v:shape style="position:absolute;left:3871;top:11029;width:133;height:119" coordorigin="3871,11029" coordsize="133,119" path="m3930,11064l3920,11064,3912,11065,3897,11069,3892,11071,3888,11074,3887,11075,3887,11076,3886,11076,3886,11077,3886,11077,3889,11077,3891,11076,3898,11073,3905,11071,3913,11070,3966,11070,3951,11066,3930,11064xe" filled="true" fillcolor="#2e3092" stroked="false">
                <v:path arrowok="t"/>
                <v:fill type="solid"/>
              </v:shape>
            </v:group>
            <v:group style="position:absolute;left:4102;top:11142;width:149;height:2" coordorigin="4102,11142" coordsize="149,2">
              <v:shape style="position:absolute;left:4102;top:11142;width:149;height:2" coordorigin="4102,11142" coordsize="149,0" path="m4102,11142l4251,11142e" filled="false" stroked="true" strokeweight=".5pt" strokecolor="#2e3092">
                <v:path arrowok="t"/>
              </v:shape>
            </v:group>
            <v:group style="position:absolute;left:4119;top:11048;width:2;height:90" coordorigin="4119,11048" coordsize="2,90">
              <v:shape style="position:absolute;left:4119;top:11048;width:2;height:90" coordorigin="4119,11048" coordsize="0,90" path="m4119,11048l4119,11138e" filled="false" stroked="true" strokeweight="1.8036pt" strokecolor="#2e3092">
                <v:path arrowok="t"/>
              </v:shape>
            </v:group>
            <v:group style="position:absolute;left:4234;top:11048;width:2;height:91" coordorigin="4234,11048" coordsize="2,91">
              <v:shape style="position:absolute;left:4234;top:11048;width:2;height:91" coordorigin="4234,11048" coordsize="0,91" path="m4234,11048l4234,11138e" filled="false" stroked="true" strokeweight="1.8039pt" strokecolor="#2e3092">
                <v:path arrowok="t"/>
              </v:shape>
            </v:group>
            <v:group style="position:absolute;left:4278;top:10990;width:226;height:159" coordorigin="4278,10990" coordsize="226,159">
              <v:shape style="position:absolute;left:4278;top:10990;width:226;height:159" coordorigin="4278,10990" coordsize="226,159" path="m4353,11047l4291,11068,4278,11107,4278,11118,4281,11128,4293,11144,4300,11148,4318,11148,4325,11145,4336,11135,4300,11135,4297,11133,4291,11126,4290,11121,4290,11112,4291,11108,4294,11104,4297,11101,4300,11099,4338,11099,4338,11098,4336,11096,4285,11096,4287,11085,4292,11076,4309,11061,4318,11058,4379,11058,4378,11056,4367,11051,4353,11047xe" filled="true" fillcolor="#2e3092" stroked="false">
                <v:path arrowok="t"/>
                <v:fill type="solid"/>
              </v:shape>
              <v:shape style="position:absolute;left:4278;top:10990;width:226;height:159" coordorigin="4278,10990" coordsize="226,159" path="m4457,11063l4415,11063,4418,11065,4420,11069,4423,11073,4424,11078,4424,11087,4424,11093,4422,11107,4422,11112,4422,11125,4426,11133,4434,11139,4443,11145,4453,11148,4476,11148,4485,11143,4495,11131,4469,11131,4466,11130,4463,11127,4460,11124,4458,11121,4458,11112,4459,11107,4460,11091,4460,11087,4460,11071,4457,11063xe" filled="true" fillcolor="#2e3092" stroked="false">
                <v:path arrowok="t"/>
                <v:fill type="solid"/>
              </v:shape>
              <v:shape style="position:absolute;left:4278;top:10990;width:226;height:159" coordorigin="4278,10990" coordsize="226,159" path="m4379,11058l4338,11058,4347,11061,4360,11073,4363,11081,4363,11146,4397,11146,4397,11080,4398,11075,4400,11071,4401,11070,4391,11070,4385,11062,4379,11058xe" filled="true" fillcolor="#2e3092" stroked="false">
                <v:path arrowok="t"/>
                <v:fill type="solid"/>
              </v:shape>
              <v:shape style="position:absolute;left:4278;top:10990;width:226;height:159" coordorigin="4278,10990" coordsize="226,159" path="m4338,11099l4307,11099,4310,11101,4313,11104,4316,11108,4317,11112,4317,11121,4316,11126,4310,11133,4307,11135,4336,11135,4338,11133,4341,11125,4341,11107,4338,11099xe" filled="true" fillcolor="#2e3092" stroked="false">
                <v:path arrowok="t"/>
                <v:fill type="solid"/>
              </v:shape>
              <v:shape style="position:absolute;left:4278;top:10990;width:226;height:159" coordorigin="4278,10990" coordsize="226,159" path="m4481,11046l4469,11046,4466,11047,4464,11049,4462,11052,4461,11054,4461,11061,4462,11065,4464,11068,4466,11071,4469,11073,4480,11078,4485,11083,4494,11094,4496,11100,4496,11113,4494,11119,4485,11128,4480,11131,4495,11131,4500,11125,4503,11114,4503,11085,4500,11072,4488,11051,4481,11046xe" filled="true" fillcolor="#2e3092" stroked="false">
                <v:path arrowok="t"/>
                <v:fill type="solid"/>
              </v:shape>
              <v:shape style="position:absolute;left:4278;top:10990;width:226;height:159" coordorigin="4278,10990" coordsize="226,159" path="m4318,11081l4304,11081,4300,11082,4295,11085,4291,11087,4288,11091,4285,11096,4336,11096,4326,11084,4318,11081xe" filled="true" fillcolor="#2e3092" stroked="false">
                <v:path arrowok="t"/>
                <v:fill type="solid"/>
              </v:shape>
              <v:shape style="position:absolute;left:4278;top:10990;width:226;height:159" coordorigin="4278,10990" coordsize="226,159" path="m4436,11046l4420,11046,4413,11048,4400,11057,4395,11063,4391,11070,4401,11070,4405,11064,4408,11063,4457,11063,4451,11056,4444,11049,4436,11046xe" filled="true" fillcolor="#2e3092" stroked="false">
                <v:path arrowok="t"/>
                <v:fill type="solid"/>
              </v:shape>
              <v:shape style="position:absolute;left:4278;top:10990;width:226;height:159" coordorigin="4278,10990" coordsize="226,159" path="m4398,10990l4385,10990,4380,10992,4371,11001,4368,11007,4368,11019,4371,11023,4380,11032,4385,11034,4398,11034,4403,11032,4407,11027,4412,11023,4414,11019,4414,11007,4412,11001,4407,10997,4403,10992,4398,10990xe" filled="true" fillcolor="#2e3092" stroked="false">
                <v:path arrowok="t"/>
                <v:fill type="solid"/>
              </v:shape>
            </v:group>
            <v:group style="position:absolute;left:4593;top:10990;width:226;height:159" coordorigin="4593,10990" coordsize="226,159">
              <v:shape style="position:absolute;left:4593;top:10990;width:226;height:159" coordorigin="4593,10990" coordsize="226,159" path="m4668,11047l4605,11068,4593,11107,4593,11118,4596,11128,4608,11144,4615,11148,4633,11148,4640,11145,4651,11135,4615,11135,4612,11133,4606,11126,4605,11121,4605,11112,4606,11108,4609,11104,4612,11101,4615,11099,4653,11099,4653,11098,4651,11096,4600,11096,4602,11085,4607,11076,4624,11061,4633,11058,4694,11058,4692,11056,4682,11051,4668,11047xe" filled="true" fillcolor="#2e3092" stroked="false">
                <v:path arrowok="t"/>
                <v:fill type="solid"/>
              </v:shape>
              <v:shape style="position:absolute;left:4593;top:10990;width:226;height:159" coordorigin="4593,10990" coordsize="226,159" path="m4772,11063l4730,11063,4733,11065,4735,11069,4738,11073,4739,11078,4739,11087,4739,11093,4737,11107,4737,11112,4736,11125,4741,11133,4749,11139,4758,11145,4768,11148,4791,11148,4800,11143,4810,11131,4784,11131,4781,11130,4778,11127,4775,11124,4773,11121,4773,11112,4773,11108,4775,11091,4775,11087,4775,11071,4772,11063xe" filled="true" fillcolor="#2e3092" stroked="false">
                <v:path arrowok="t"/>
                <v:fill type="solid"/>
              </v:shape>
              <v:shape style="position:absolute;left:4593;top:10990;width:226;height:159" coordorigin="4593,10990" coordsize="226,159" path="m4694,11058l4653,11058,4661,11061,4675,11073,4678,11081,4678,11146,4712,11146,4712,11080,4713,11075,4715,11071,4715,11070,4706,11070,4700,11062,4694,11058xe" filled="true" fillcolor="#2e3092" stroked="false">
                <v:path arrowok="t"/>
                <v:fill type="solid"/>
              </v:shape>
              <v:shape style="position:absolute;left:4593;top:10990;width:226;height:159" coordorigin="4593,10990" coordsize="226,159" path="m4653,11099l4622,11099,4625,11101,4628,11104,4631,11108,4632,11112,4632,11121,4631,11126,4625,11133,4622,11135,4651,11135,4653,11133,4656,11125,4656,11107,4653,11099xe" filled="true" fillcolor="#2e3092" stroked="false">
                <v:path arrowok="t"/>
                <v:fill type="solid"/>
              </v:shape>
              <v:shape style="position:absolute;left:4593;top:10990;width:226;height:159" coordorigin="4593,10990" coordsize="226,159" path="m4796,11046l4784,11046,4781,11047,4779,11049,4777,11052,4775,11054,4775,11061,4777,11065,4779,11068,4781,11071,4784,11073,4795,11078,4800,11083,4809,11094,4811,11100,4811,11113,4809,11119,4800,11128,4795,11131,4810,11131,4815,11125,4818,11114,4818,11085,4815,11072,4803,11051,4796,11046xe" filled="true" fillcolor="#2e3092" stroked="false">
                <v:path arrowok="t"/>
                <v:fill type="solid"/>
              </v:shape>
              <v:shape style="position:absolute;left:4593;top:10990;width:226;height:159" coordorigin="4593,10990" coordsize="226,159" path="m4633,11081l4619,11081,4615,11082,4610,11085,4606,11087,4603,11091,4600,11096,4651,11096,4641,11084,4633,11081xe" filled="true" fillcolor="#2e3092" stroked="false">
                <v:path arrowok="t"/>
                <v:fill type="solid"/>
              </v:shape>
              <v:shape style="position:absolute;left:4593;top:10990;width:226;height:159" coordorigin="4593,10990" coordsize="226,159" path="m4751,11046l4735,11046,4728,11048,4715,11057,4710,11063,4706,11070,4715,11070,4720,11064,4723,11063,4772,11063,4766,11056,4759,11049,4751,11046xe" filled="true" fillcolor="#2e3092" stroked="false">
                <v:path arrowok="t"/>
                <v:fill type="solid"/>
              </v:shape>
              <v:shape style="position:absolute;left:4593;top:10990;width:226;height:159" coordorigin="4593,10990" coordsize="226,159" path="m4713,10990l4700,10990,4695,10992,4686,11001,4683,11007,4683,11019,4686,11023,4695,11032,4700,11034,4713,11034,4718,11032,4722,11027,4727,11023,4729,11019,4729,11007,4727,11001,4722,10997,4718,10992,4713,10990xe" filled="true" fillcolor="#2e3092" stroked="false">
                <v:path arrowok="t"/>
                <v:fill type="solid"/>
              </v:shape>
            </v:group>
            <v:group style="position:absolute;left:4846;top:11142;width:173;height:2" coordorigin="4846,11142" coordsize="173,2">
              <v:shape style="position:absolute;left:4846;top:11142;width:173;height:2" coordorigin="4846,11142" coordsize="173,0" path="m4846,11142l5019,11142e" filled="false" stroked="true" strokeweight=".5pt" strokecolor="#2e3092">
                <v:path arrowok="t"/>
              </v:shape>
            </v:group>
            <v:group style="position:absolute;left:4864;top:11048;width:2;height:90" coordorigin="4864,11048" coordsize="2,90">
              <v:shape style="position:absolute;left:4864;top:11048;width:2;height:90" coordorigin="4864,11048" coordsize="0,90" path="m4864,11048l4864,11138e" filled="false" stroked="true" strokeweight="1.8036pt" strokecolor="#2e3092">
                <v:path arrowok="t"/>
              </v:shape>
            </v:group>
            <v:group style="position:absolute;left:5038;top:11048;width:83;height:98" coordorigin="5038,11048" coordsize="83,98">
              <v:shape style="position:absolute;left:5038;top:11048;width:83;height:98" coordorigin="5038,11048" coordsize="83,98" path="m5121,11048l5038,11048,5038,11146,5045,11146,5045,11055,5121,11055,5121,11048xe" filled="true" fillcolor="#2e3092" stroked="false">
                <v:path arrowok="t"/>
                <v:fill type="solid"/>
              </v:shape>
              <v:shape style="position:absolute;left:5038;top:11048;width:83;height:98" coordorigin="5038,11048" coordsize="83,98" path="m5101,11055l5067,11055,5067,11146,5101,11146,5101,11055xe" filled="true" fillcolor="#2e3092" stroked="false">
                <v:path arrowok="t"/>
                <v:fill type="solid"/>
              </v:shape>
            </v:group>
            <v:group style="position:absolute;left:5139;top:10990;width:149;height:156" coordorigin="5139,10990" coordsize="149,156">
              <v:shape style="position:absolute;left:5139;top:10990;width:149;height:156" coordorigin="5139,10990" coordsize="149,156" path="m5173,11048l5139,11048,5139,11146,5287,11146,5287,11138,5173,11138,5173,11048xe" filled="true" fillcolor="#2e3092" stroked="false">
                <v:path arrowok="t"/>
                <v:fill type="solid"/>
              </v:shape>
              <v:shape style="position:absolute;left:5139;top:10990;width:149;height:156" coordorigin="5139,10990" coordsize="149,156" path="m5287,11048l5253,11048,5253,11138,5287,11138,5287,11048xe" filled="true" fillcolor="#2e3092" stroked="false">
                <v:path arrowok="t"/>
                <v:fill type="solid"/>
              </v:shape>
              <v:shape style="position:absolute;left:5139;top:10990;width:149;height:156" coordorigin="5139,10990" coordsize="149,156" path="m5220,10990l5207,10990,5202,10992,5192,11001,5190,11007,5190,11019,5192,11023,5202,11032,5207,11034,5220,11034,5225,11032,5229,11027,5233,11023,5235,11019,5235,11007,5233,11001,5229,10997,5225,10992,5220,10990xe" filled="true" fillcolor="#2e3092" stroked="false">
                <v:path arrowok="t"/>
                <v:fill type="solid"/>
              </v:shape>
              <v:shape style="position:absolute;left:5441;top:10979;width:1228;height:225" type="#_x0000_t75" stroked="false">
                <v:imagedata r:id="rId55" o:title=""/>
              </v:shape>
            </v:group>
            <v:group style="position:absolute;left:6696;top:11142;width:147;height:2" coordorigin="6696,11142" coordsize="147,2">
              <v:shape style="position:absolute;left:6696;top:11142;width:147;height:2" coordorigin="6696,11142" coordsize="147,0" path="m6696,11142l6842,11142e" filled="false" stroked="true" strokeweight=".5pt" strokecolor="#2e3092">
                <v:path arrowok="t"/>
              </v:shape>
            </v:group>
            <v:group style="position:absolute;left:6713;top:11048;width:2;height:90" coordorigin="6713,11048" coordsize="2,90">
              <v:shape style="position:absolute;left:6713;top:11048;width:2;height:90" coordorigin="6713,11048" coordsize="0,90" path="m6713,11048l6713,11138e" filled="false" stroked="true" strokeweight="1.8037pt" strokecolor="#2e3092">
                <v:path arrowok="t"/>
              </v:shape>
            </v:group>
            <v:group style="position:absolute;left:6825;top:11048;width:2;height:183" coordorigin="6825,11048" coordsize="2,183">
              <v:shape style="position:absolute;left:6825;top:11048;width:2;height:183" coordorigin="6825,11048" coordsize="0,183" path="m6825,11048l6825,11231e" filled="false" stroked="true" strokeweight="1.8036pt" strokecolor="#2e3092">
                <v:path arrowok="t"/>
              </v:shape>
            </v:group>
            <v:group style="position:absolute;left:3247;top:10510;width:3827;height:786" coordorigin="3247,10510" coordsize="3827,786">
              <v:shape style="position:absolute;left:3247;top:10510;width:3827;height:786" coordorigin="3247,10510" coordsize="3827,786" path="m3390,10510l6931,10510,6954,10512,7014,10537,7057,10586,7074,10651,7074,11153,7072,11176,7046,11237,6998,11279,6933,11296,3390,11296,3367,11294,3306,11269,3264,11220,3247,11155,3247,10653,3249,10630,3275,10569,3323,10527,3388,10510,3390,10510xe" filled="false" stroked="true" strokeweight="2.000100pt" strokecolor="#2e3092">
                <v:path arrowok="t"/>
              </v:shape>
            </v:group>
            <w10:wrap type="none"/>
          </v:group>
        </w:pict>
      </w:r>
    </w:p>
    <w:p>
      <w:pPr>
        <w:spacing w:line="200" w:lineRule="atLeast"/>
        <w:ind w:left="119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39.6pt;height:124.6pt;mso-position-horizontal-relative:char;mso-position-vertical-relative:line" coordorigin="0,0" coordsize="6792,2492">
            <v:group style="position:absolute;left:0;top:113;width:6792;height:2378" coordorigin="0,113" coordsize="6792,2378">
              <v:shape style="position:absolute;left:0;top:113;width:6792;height:2378" coordorigin="0,113" coordsize="6792,2378" path="m6792,113l1134,113,1041,117,951,128,862,146,776,171,694,203,614,240,538,284,465,333,397,387,333,446,274,510,220,579,170,651,127,727,89,807,58,890,33,976,15,1064,4,1155,0,1247,0,2376,143,2491,5658,2491,5751,2488,5841,2476,5930,2458,6016,2433,6098,2402,6178,2364,6254,2321,6327,2272,6395,2218,6459,2158,6518,2094,6572,2026,6621,1954,6665,1877,6703,1798,6734,1715,6759,1629,6777,1541,6788,1450,6792,1358,6792,113xe" filled="true" fillcolor="#2e3092" stroked="false">
                <v:path arrowok="t"/>
                <v:fill type="solid"/>
              </v:shape>
            </v:group>
            <v:group style="position:absolute;left:0;top:0;width:6792;height:2378" coordorigin="0,0" coordsize="6792,2378">
              <v:shape style="position:absolute;left:0;top:0;width:6792;height:2378" coordorigin="0,0" coordsize="6792,2378" path="m6792,0l1134,0,1041,4,951,15,862,33,776,58,694,89,614,127,538,170,465,220,397,274,333,333,274,397,220,465,170,538,127,614,89,694,58,776,33,862,15,951,4,1041,0,1134,0,2378,5658,2378,5751,2374,5841,2363,5930,2345,6016,2320,6098,2289,6178,2251,6254,2208,6327,2158,6395,2104,6459,2045,6518,1981,6572,1913,6621,1840,6665,1764,6703,1684,6734,1602,6759,1516,6777,1427,6788,1337,6792,1244,6792,0xe" filled="true" fillcolor="#d4effc" stroked="false">
                <v:path arrowok="t"/>
                <v:fill type="solid"/>
              </v:shape>
              <v:shape style="position:absolute;left:3346;top:1459;width:107;height:919" type="#_x0000_t75" stroked="false">
                <v:imagedata r:id="rId56" o:title=""/>
              </v:shape>
              <v:shape style="position:absolute;left:3095;top:1458;width:298;height:920" type="#_x0000_t75" stroked="false">
                <v:imagedata r:id="rId57" o:title=""/>
              </v:shape>
              <v:shape style="position:absolute;left:2796;top:1457;width:597;height:921" type="#_x0000_t75" stroked="false">
                <v:imagedata r:id="rId58" o:title=""/>
              </v:shape>
              <v:shape style="position:absolute;left:2370;top:1456;width:1022;height:922" type="#_x0000_t75" stroked="false">
                <v:imagedata r:id="rId59" o:title=""/>
              </v:shape>
              <v:shape style="position:absolute;left:1585;top:1455;width:1809;height:923" type="#_x0000_t75" stroked="false">
                <v:imagedata r:id="rId60" o:title=""/>
              </v:shape>
              <v:shape style="position:absolute;left:0;top:1453;width:3394;height:925" type="#_x0000_t75" stroked="false">
                <v:imagedata r:id="rId61" o:title=""/>
              </v:shape>
              <v:shape style="position:absolute;left:0;top:1278;width:3395;height:394" type="#_x0000_t75" stroked="false">
                <v:imagedata r:id="rId62" o:title=""/>
              </v:shape>
              <v:shape style="position:absolute;left:56;top:432;width:3340;height:1020" type="#_x0000_t75" stroked="false">
                <v:imagedata r:id="rId63" o:title=""/>
              </v:shape>
              <v:shape style="position:absolute;left:667;top:0;width:2730;height:1452" type="#_x0000_t75" stroked="false">
                <v:imagedata r:id="rId64" o:title=""/>
              </v:shape>
              <v:shape style="position:absolute;left:1747;top:0;width:1652;height:1452" type="#_x0000_t75" stroked="false">
                <v:imagedata r:id="rId65" o:title=""/>
              </v:shape>
              <v:shape style="position:absolute;left:2432;top:0;width:968;height:1452" type="#_x0000_t75" stroked="false">
                <v:imagedata r:id="rId66" o:title=""/>
              </v:shape>
              <v:shape style="position:absolute;left:2909;top:0;width:491;height:1453" type="#_x0000_t75" stroked="false">
                <v:imagedata r:id="rId67" o:title=""/>
              </v:shape>
              <v:shape style="position:absolute;left:3308;top:0;width:169;height:1454" type="#_x0000_t75" stroked="false">
                <v:imagedata r:id="rId68" o:title=""/>
              </v:shape>
              <v:shape style="position:absolute;left:3402;top:0;width:471;height:1455" type="#_x0000_t75" stroked="false">
                <v:imagedata r:id="rId69" o:title=""/>
              </v:shape>
              <v:shape style="position:absolute;left:3403;top:0;width:944;height:1456" type="#_x0000_t75" stroked="false">
                <v:imagedata r:id="rId70" o:title=""/>
              </v:shape>
              <v:shape style="position:absolute;left:3403;top:0;width:1616;height:1457" type="#_x0000_t75" stroked="false">
                <v:imagedata r:id="rId71" o:title=""/>
              </v:shape>
              <v:shape style="position:absolute;left:3402;top:0;width:2857;height:1459" type="#_x0000_t75" stroked="false">
                <v:imagedata r:id="rId72" o:title=""/>
              </v:shape>
              <v:shape style="position:absolute;left:3401;top:313;width:3390;height:1147" type="#_x0000_t75" stroked="false">
                <v:imagedata r:id="rId73" o:title=""/>
              </v:shape>
              <v:shape style="position:absolute;left:3401;top:1242;width:3391;height:390" type="#_x0000_t75" stroked="false">
                <v:imagedata r:id="rId74" o:title=""/>
              </v:shape>
              <v:shape style="position:absolute;left:3399;top:1461;width:3034;height:853" type="#_x0000_t75" stroked="false">
                <v:imagedata r:id="rId75" o:title=""/>
              </v:shape>
              <v:shape style="position:absolute;left:3398;top:1461;width:1854;height:917" type="#_x0000_t75" stroked="false">
                <v:imagedata r:id="rId76" o:title=""/>
              </v:shape>
              <v:shape style="position:absolute;left:3397;top:1461;width:1043;height:917" type="#_x0000_t75" stroked="false">
                <v:imagedata r:id="rId77" o:title=""/>
              </v:shape>
              <v:shape style="position:absolute;left:3396;top:1461;width:611;height:917" type="#_x0000_t75" stroked="false">
                <v:imagedata r:id="rId78" o:title=""/>
              </v:shape>
              <v:shape style="position:absolute;left:3395;top:1460;width:310;height:918" type="#_x0000_t75" stroked="false">
                <v:imagedata r:id="rId79" o:title=""/>
              </v:shape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left:0;top:0;width:6792;height:2492" type="#_x0000_t202" filled="false" stroked="false">
                <v:textbox inset="0,0,0,0">
                  <w:txbxContent>
                    <w:p>
                      <w:pPr>
                        <w:spacing w:line="497" w:lineRule="exact" w:before="26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48"/>
                          <w:szCs w:val="48"/>
                        </w:rPr>
                      </w:pPr>
                      <w:bookmarkStart w:name="Page 3" w:id="3"/>
                      <w:bookmarkEnd w:id="3"/>
                      <w:r>
                        <w:rPr/>
                      </w:r>
                      <w:r>
                        <w:rPr>
                          <w:rFonts w:ascii="Arial" w:hAnsi="Arial"/>
                          <w:color w:val="2E3092"/>
                          <w:sz w:val="48"/>
                        </w:rPr>
                        <w:t>ØÄ</w:t>
                      </w:r>
                      <w:r>
                        <w:rPr>
                          <w:rFonts w:ascii="Arial" w:hAnsi="Arial"/>
                          <w:color w:val="2E3092"/>
                          <w:spacing w:val="-140"/>
                          <w:sz w:val="48"/>
                        </w:rPr>
                        <w:t>©</w:t>
                      </w:r>
                      <w:r>
                        <w:rPr>
                          <w:rFonts w:ascii="Arial" w:hAnsi="Arial"/>
                          <w:color w:val="2E3092"/>
                          <w:spacing w:val="-46"/>
                          <w:sz w:val="48"/>
                        </w:rPr>
                        <w:t>¦</w:t>
                      </w:r>
                      <w:r>
                        <w:rPr>
                          <w:rFonts w:ascii="Arial" w:hAnsi="Arial"/>
                          <w:color w:val="2E3092"/>
                          <w:sz w:val="48"/>
                        </w:rPr>
                        <w:t>DÃú</w:t>
                      </w:r>
                      <w:r>
                        <w:rPr>
                          <w:rFonts w:ascii="Arial" w:hAnsi="Arial"/>
                          <w:color w:val="2E3092"/>
                          <w:spacing w:val="-94"/>
                          <w:sz w:val="48"/>
                        </w:rPr>
                        <w:t> </w:t>
                      </w:r>
                      <w:r>
                        <w:rPr>
                          <w:rFonts w:ascii="Arial" w:hAnsi="Arial"/>
                          <w:color w:val="2E3092"/>
                          <w:sz w:val="48"/>
                        </w:rPr>
                        <w:t>\V&gt;D</w:t>
                      </w:r>
                      <w:r>
                        <w:rPr>
                          <w:rFonts w:ascii="Arial" w:hAnsi="Arial"/>
                          <w:color w:val="2E3092"/>
                          <w:spacing w:val="-93"/>
                          <w:sz w:val="48"/>
                        </w:rPr>
                        <w:t> </w:t>
                      </w:r>
                      <w:r>
                        <w:rPr>
                          <w:rFonts w:ascii="Arial" w:hAnsi="Arial"/>
                          <w:color w:val="2E3092"/>
                          <w:sz w:val="48"/>
                        </w:rPr>
                        <w:t>2019</w:t>
                      </w:r>
                      <w:r>
                        <w:rPr>
                          <w:rFonts w:ascii="Arial" w:hAnsi="Arial"/>
                          <w:color w:val="2E3092"/>
                          <w:spacing w:val="-93"/>
                          <w:sz w:val="48"/>
                        </w:rPr>
                        <w:t> </w:t>
                      </w:r>
                      <w:r>
                        <w:rPr>
                          <w:rFonts w:ascii="Arial" w:hAnsi="Arial"/>
                          <w:color w:val="2E3092"/>
                          <w:w w:val="135"/>
                          <w:sz w:val="48"/>
                        </w:rPr>
                        <w:t>gõ|</w:t>
                      </w:r>
                      <w:r>
                        <w:rPr>
                          <w:rFonts w:ascii="Arial" w:hAnsi="Arial"/>
                          <w:sz w:val="48"/>
                        </w:rPr>
                      </w:r>
                    </w:p>
                    <w:p>
                      <w:pPr>
                        <w:spacing w:line="575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/>
                          <w:color w:val="2E3092"/>
                          <w:w w:val="125"/>
                          <w:sz w:val="56"/>
                        </w:rPr>
                        <w:t>5000</w:t>
                      </w:r>
                      <w:r>
                        <w:rPr>
                          <w:rFonts w:ascii="Arial" w:hAnsi="Arial"/>
                          <w:color w:val="2E3092"/>
                          <w:spacing w:val="-116"/>
                          <w:w w:val="125"/>
                          <w:sz w:val="56"/>
                        </w:rPr>
                        <w:t> </w:t>
                      </w:r>
                      <w:r>
                        <w:rPr>
                          <w:rFonts w:ascii="Arial" w:hAnsi="Arial"/>
                          <w:color w:val="2E3092"/>
                          <w:w w:val="125"/>
                          <w:sz w:val="56"/>
                        </w:rPr>
                        <w:t>AÝ&gt;ïºï^</w:t>
                      </w:r>
                      <w:r>
                        <w:rPr>
                          <w:rFonts w:ascii="Arial" w:hAnsi="Arial"/>
                          <w:sz w:val="56"/>
                        </w:rPr>
                      </w:r>
                    </w:p>
                    <w:p>
                      <w:pPr>
                        <w:spacing w:line="504" w:lineRule="exact" w:before="33"/>
                        <w:ind w:left="1635" w:right="1634" w:firstLine="0"/>
                        <w:jc w:val="center"/>
                        <w:rPr>
                          <w:rFonts w:ascii="Arial" w:hAnsi="Arial" w:cs="Arial" w:eastAsia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 w:eastAsia="Arial"/>
                          <w:color w:val="2E3092"/>
                          <w:spacing w:val="-45"/>
                          <w:w w:val="115"/>
                          <w:sz w:val="48"/>
                          <w:szCs w:val="48"/>
                        </w:rPr>
                        <w:t>¨</w:t>
                      </w:r>
                      <w:r>
                        <w:rPr>
                          <w:rFonts w:ascii="Arial" w:hAnsi="Arial" w:cs="Arial" w:eastAsia="Arial"/>
                          <w:color w:val="2E3092"/>
                          <w:w w:val="115"/>
                          <w:sz w:val="48"/>
                          <w:szCs w:val="48"/>
                        </w:rPr>
                        <w:t>â</w:t>
                      </w:r>
                      <w:r>
                        <w:rPr>
                          <w:rFonts w:ascii="Arial" w:hAnsi="Arial" w:cs="Arial" w:eastAsia="Arial"/>
                          <w:color w:val="2E3092"/>
                          <w:spacing w:val="-53"/>
                          <w:w w:val="115"/>
                          <w:sz w:val="48"/>
                          <w:szCs w:val="48"/>
                        </w:rPr>
                        <w:t>¦</w:t>
                      </w:r>
                      <w:r>
                        <w:rPr>
                          <w:rFonts w:ascii="Arial" w:hAnsi="Arial" w:cs="Arial" w:eastAsia="Arial"/>
                          <w:color w:val="2E3092"/>
                          <w:w w:val="115"/>
                          <w:sz w:val="48"/>
                          <w:szCs w:val="48"/>
                        </w:rPr>
                        <w:t>Vkm</w:t>
                      </w:r>
                      <w:r>
                        <w:rPr>
                          <w:rFonts w:ascii="Arial" w:hAnsi="Arial" w:cs="Arial" w:eastAsia="Arial"/>
                          <w:color w:val="2E3092"/>
                          <w:spacing w:val="-111"/>
                          <w:w w:val="115"/>
                          <w:sz w:val="48"/>
                          <w:szCs w:val="48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E3092"/>
                          <w:w w:val="115"/>
                          <w:sz w:val="48"/>
                          <w:szCs w:val="48"/>
                        </w:rPr>
                        <w:t>xçÅBVï</w:t>
                      </w:r>
                      <w:r>
                        <w:rPr>
                          <w:rFonts w:ascii="Arial" w:hAnsi="Arial" w:cs="Arial" w:eastAsia="Arial"/>
                          <w:color w:val="2E3092"/>
                          <w:w w:val="114"/>
                          <w:sz w:val="48"/>
                          <w:szCs w:val="48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E3092"/>
                          <w:w w:val="115"/>
                          <w:sz w:val="48"/>
                          <w:szCs w:val="48"/>
                        </w:rPr>
                        <w:t>Øk¹l</w:t>
                      </w:r>
                      <w:r>
                        <w:rPr>
                          <w:rFonts w:ascii="Arial" w:hAnsi="Arial" w:cs="Arial" w:eastAsia="Arial"/>
                          <w:color w:val="2E3092"/>
                          <w:spacing w:val="-53"/>
                          <w:w w:val="115"/>
                          <w:sz w:val="48"/>
                          <w:szCs w:val="48"/>
                        </w:rPr>
                        <w:t>¦</w:t>
                      </w:r>
                      <w:r>
                        <w:rPr>
                          <w:rFonts w:ascii="Arial" w:hAnsi="Arial" w:cs="Arial" w:eastAsia="Arial"/>
                          <w:color w:val="2E3092"/>
                          <w:spacing w:val="-161"/>
                          <w:w w:val="115"/>
                          <w:sz w:val="48"/>
                          <w:szCs w:val="48"/>
                        </w:rPr>
                        <w:t>©</w:t>
                      </w:r>
                      <w:r>
                        <w:rPr>
                          <w:rFonts w:ascii="Arial" w:hAnsi="Arial" w:cs="Arial" w:eastAsia="Arial"/>
                          <w:color w:val="2E3092"/>
                          <w:w w:val="115"/>
                          <w:sz w:val="48"/>
                          <w:szCs w:val="48"/>
                        </w:rPr>
                        <w:t>Ãâ</w:t>
                      </w:r>
                      <w:r>
                        <w:rPr>
                          <w:rFonts w:ascii="Arial" w:hAnsi="Arial" w:cs="Arial" w:eastAsia="Arial"/>
                          <w:color w:val="2E3092"/>
                          <w:spacing w:val="-53"/>
                          <w:w w:val="115"/>
                          <w:sz w:val="48"/>
                          <w:szCs w:val="48"/>
                        </w:rPr>
                        <w:t>¦</w:t>
                      </w:r>
                      <w:r>
                        <w:rPr>
                          <w:rFonts w:ascii="Arial" w:hAnsi="Arial" w:cs="Arial" w:eastAsia="Arial"/>
                          <w:color w:val="2E3092"/>
                          <w:w w:val="115"/>
                          <w:sz w:val="48"/>
                          <w:szCs w:val="48"/>
                        </w:rPr>
                        <w:t>m.</w:t>
                      </w:r>
                      <w:r>
                        <w:rPr>
                          <w:rFonts w:ascii="Arial" w:hAnsi="Arial" w:cs="Arial" w:eastAsia="Arial"/>
                          <w:sz w:val="48"/>
                          <w:szCs w:val="4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5"/>
        <w:rPr>
          <w:rFonts w:ascii="Arial" w:hAnsi="Arial" w:cs="Arial" w:eastAsia="Arial"/>
          <w:sz w:val="16"/>
          <w:szCs w:val="16"/>
        </w:rPr>
      </w:pPr>
    </w:p>
    <w:p>
      <w:pPr>
        <w:spacing w:line="200" w:lineRule="atLeast"/>
        <w:ind w:left="223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1606896" cy="480060"/>
            <wp:effectExtent l="0" t="0" r="0" b="0"/>
            <wp:docPr id="3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896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1"/>
        <w:spacing w:line="686" w:lineRule="exact"/>
        <w:ind w:left="244" w:right="235"/>
        <w:jc w:val="center"/>
        <w:rPr>
          <w:rFonts w:ascii="Arial" w:hAnsi="Arial" w:cs="Arial" w:eastAsia="Arial"/>
        </w:rPr>
      </w:pPr>
      <w:r>
        <w:rPr>
          <w:rFonts w:ascii="Arial" w:hAnsi="Arial"/>
          <w:color w:val="ED1C24"/>
          <w:w w:val="90"/>
        </w:rPr>
        <w:t>AM&gt;</w:t>
      </w:r>
      <w:r>
        <w:rPr>
          <w:rFonts w:ascii="Arial" w:hAnsi="Arial"/>
          <w:color w:val="ED1C24"/>
          <w:spacing w:val="-90"/>
          <w:w w:val="90"/>
        </w:rPr>
        <w:t> </w:t>
      </w:r>
      <w:r>
        <w:rPr>
          <w:rFonts w:ascii="Arial" w:hAnsi="Arial"/>
          <w:color w:val="ED1C24"/>
          <w:w w:val="90"/>
        </w:rPr>
        <w:t>ÄÍ]BVï</w:t>
      </w:r>
      <w:r>
        <w:rPr>
          <w:rFonts w:ascii="Arial" w:hAnsi="Arial"/>
          <w:color w:val="ED1C24"/>
          <w:spacing w:val="-139"/>
          <w:w w:val="90"/>
        </w:rPr>
        <w:t>©</w:t>
      </w:r>
      <w:r>
        <w:rPr>
          <w:rFonts w:ascii="Arial" w:hAnsi="Arial"/>
          <w:color w:val="ED1C24"/>
          <w:w w:val="90"/>
        </w:rPr>
        <w:t>Ãì</w:t>
      </w:r>
      <w:r>
        <w:rPr>
          <w:rFonts w:ascii="Arial" w:hAnsi="Arial"/>
          <w:color w:val="ED1C24"/>
          <w:spacing w:val="-90"/>
          <w:w w:val="90"/>
        </w:rPr>
        <w:t> </w:t>
      </w:r>
      <w:r>
        <w:rPr>
          <w:rFonts w:ascii="Arial" w:hAnsi="Arial"/>
          <w:color w:val="ED1C24"/>
          <w:w w:val="90"/>
        </w:rPr>
        <w:t>]òÝ&gt;éD</w:t>
      </w:r>
      <w:r>
        <w:rPr>
          <w:rFonts w:ascii="Arial" w:hAnsi="Arial"/>
        </w:rPr>
      </w:r>
    </w:p>
    <w:p>
      <w:pPr>
        <w:spacing w:line="479" w:lineRule="exact" w:before="0"/>
        <w:ind w:left="238" w:right="235" w:firstLine="0"/>
        <w:jc w:val="center"/>
        <w:rPr>
          <w:rFonts w:ascii="Arial" w:hAnsi="Arial" w:cs="Arial" w:eastAsia="Arial"/>
          <w:sz w:val="48"/>
          <w:szCs w:val="48"/>
        </w:rPr>
      </w:pPr>
      <w:r>
        <w:rPr>
          <w:rFonts w:ascii="Arial" w:hAnsi="Arial"/>
          <w:color w:val="2E3092"/>
          <w:sz w:val="48"/>
        </w:rPr>
        <w:t>\ÅkÃâ½</w:t>
      </w:r>
      <w:r>
        <w:rPr>
          <w:rFonts w:ascii="Arial" w:hAnsi="Arial"/>
          <w:sz w:val="48"/>
        </w:rPr>
      </w:r>
    </w:p>
    <w:p>
      <w:pPr>
        <w:spacing w:before="74"/>
        <w:ind w:left="586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 w:hAnsi="Arial"/>
          <w:color w:val="2E3092"/>
          <w:w w:val="95"/>
          <w:sz w:val="40"/>
        </w:rPr>
        <w:t>s</w:t>
      </w:r>
      <w:r>
        <w:rPr>
          <w:rFonts w:ascii="Arial" w:hAnsi="Arial"/>
          <w:color w:val="2E3092"/>
          <w:spacing w:val="-92"/>
          <w:w w:val="95"/>
          <w:sz w:val="40"/>
        </w:rPr>
        <w:t>«</w:t>
      </w:r>
      <w:r>
        <w:rPr>
          <w:rFonts w:ascii="Arial" w:hAnsi="Arial"/>
          <w:color w:val="2E3092"/>
          <w:w w:val="95"/>
          <w:sz w:val="40"/>
        </w:rPr>
        <w:t>Vo</w:t>
      </w:r>
      <w:r>
        <w:rPr>
          <w:rFonts w:ascii="Arial" w:hAnsi="Arial"/>
          <w:color w:val="2E3092"/>
          <w:spacing w:val="-111"/>
          <w:w w:val="95"/>
          <w:sz w:val="40"/>
        </w:rPr>
        <w:t>©</w:t>
      </w:r>
      <w:r>
        <w:rPr>
          <w:rFonts w:ascii="Arial" w:hAnsi="Arial"/>
          <w:color w:val="2E3092"/>
          <w:w w:val="95"/>
          <w:sz w:val="40"/>
        </w:rPr>
        <w:t>Ãâ½</w:t>
      </w:r>
      <w:r>
        <w:rPr>
          <w:rFonts w:ascii="Arial" w:hAnsi="Arial"/>
          <w:color w:val="2E3092"/>
          <w:spacing w:val="-66"/>
          <w:w w:val="95"/>
          <w:sz w:val="40"/>
        </w:rPr>
        <w:t> </w:t>
      </w:r>
      <w:r>
        <w:rPr>
          <w:rFonts w:ascii="Arial" w:hAnsi="Arial"/>
          <w:color w:val="2E3092"/>
          <w:w w:val="95"/>
          <w:sz w:val="40"/>
        </w:rPr>
        <w:t>(¶ÞÄ_),</w:t>
      </w:r>
      <w:r>
        <w:rPr>
          <w:rFonts w:ascii="Arial" w:hAnsi="Arial"/>
          <w:color w:val="2E3092"/>
          <w:spacing w:val="-66"/>
          <w:w w:val="95"/>
          <w:sz w:val="40"/>
        </w:rPr>
        <w:t> </w:t>
      </w:r>
      <w:r>
        <w:rPr>
          <w:rFonts w:ascii="Arial" w:hAnsi="Arial"/>
          <w:color w:val="2E3092"/>
          <w:w w:val="95"/>
          <w:sz w:val="40"/>
        </w:rPr>
        <w:t>&gt;V½ÂØïVDA</w:t>
      </w:r>
      <w:r>
        <w:rPr>
          <w:rFonts w:ascii="Arial" w:hAnsi="Arial"/>
          <w:color w:val="2E3092"/>
          <w:spacing w:val="-65"/>
          <w:w w:val="95"/>
          <w:sz w:val="40"/>
        </w:rPr>
        <w:t> </w:t>
      </w:r>
      <w:r>
        <w:rPr>
          <w:rFonts w:ascii="Arial" w:hAnsi="Arial"/>
          <w:color w:val="2E3092"/>
          <w:w w:val="95"/>
          <w:sz w:val="40"/>
        </w:rPr>
        <w:t>(ka)</w:t>
      </w:r>
      <w:r>
        <w:rPr>
          <w:rFonts w:ascii="Arial" w:hAnsi="Arial"/>
          <w:sz w:val="40"/>
        </w:rPr>
      </w:r>
    </w:p>
    <w:p>
      <w:pPr>
        <w:spacing w:before="106"/>
        <w:ind w:left="517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 w:hAnsi="Arial" w:cs="Arial" w:eastAsia="Arial"/>
          <w:color w:val="2E3092"/>
          <w:w w:val="140"/>
          <w:sz w:val="40"/>
          <w:szCs w:val="40"/>
        </w:rPr>
        <w:t>]õ|Âï_</w:t>
      </w:r>
      <w:r>
        <w:rPr>
          <w:rFonts w:ascii="Arial" w:hAnsi="Arial" w:cs="Arial" w:eastAsia="Arial"/>
          <w:color w:val="2E3092"/>
          <w:spacing w:val="-49"/>
          <w:w w:val="140"/>
          <w:sz w:val="40"/>
          <w:szCs w:val="40"/>
        </w:rPr>
        <w:t> </w:t>
      </w:r>
      <w:r>
        <w:rPr>
          <w:rFonts w:ascii="Arial" w:hAnsi="Arial" w:cs="Arial" w:eastAsia="Arial"/>
          <w:color w:val="2E3092"/>
          <w:spacing w:val="-45"/>
          <w:w w:val="105"/>
          <w:sz w:val="40"/>
          <w:szCs w:val="40"/>
        </w:rPr>
        <w:t>‡</w:t>
      </w:r>
      <w:r>
        <w:rPr>
          <w:rFonts w:ascii="Arial" w:hAnsi="Arial" w:cs="Arial" w:eastAsia="Arial"/>
          <w:color w:val="2E3092"/>
          <w:w w:val="105"/>
          <w:sz w:val="40"/>
          <w:szCs w:val="40"/>
        </w:rPr>
        <w:t>624</w:t>
      </w:r>
      <w:r>
        <w:rPr>
          <w:rFonts w:ascii="Arial" w:hAnsi="Arial" w:cs="Arial" w:eastAsia="Arial"/>
          <w:color w:val="2E3092"/>
          <w:spacing w:val="-11"/>
          <w:w w:val="105"/>
          <w:sz w:val="40"/>
          <w:szCs w:val="40"/>
        </w:rPr>
        <w:t> </w:t>
      </w:r>
      <w:r>
        <w:rPr>
          <w:rFonts w:ascii="Arial" w:hAnsi="Arial" w:cs="Arial" w:eastAsia="Arial"/>
          <w:color w:val="2E3092"/>
          <w:w w:val="105"/>
          <w:sz w:val="40"/>
          <w:szCs w:val="40"/>
        </w:rPr>
        <w:t>709</w:t>
      </w:r>
      <w:r>
        <w:rPr>
          <w:rFonts w:ascii="Arial" w:hAnsi="Arial" w:cs="Arial" w:eastAsia="Arial"/>
          <w:color w:val="2E3092"/>
          <w:spacing w:val="98"/>
          <w:w w:val="105"/>
          <w:sz w:val="40"/>
          <w:szCs w:val="40"/>
        </w:rPr>
        <w:t> </w:t>
      </w:r>
      <w:r>
        <w:rPr>
          <w:rFonts w:ascii="Arial" w:hAnsi="Arial" w:cs="Arial" w:eastAsia="Arial"/>
          <w:color w:val="2E3092"/>
          <w:w w:val="105"/>
          <w:sz w:val="40"/>
          <w:szCs w:val="40"/>
        </w:rPr>
        <w:t>&gt;tµåV|,</w:t>
      </w:r>
      <w:r>
        <w:rPr>
          <w:rFonts w:ascii="Arial" w:hAnsi="Arial" w:cs="Arial" w:eastAsia="Arial"/>
          <w:color w:val="2E3092"/>
          <w:spacing w:val="-10"/>
          <w:w w:val="105"/>
          <w:sz w:val="40"/>
          <w:szCs w:val="40"/>
        </w:rPr>
        <w:t> </w:t>
      </w:r>
      <w:r>
        <w:rPr>
          <w:rFonts w:ascii="Arial" w:hAnsi="Arial" w:cs="Arial" w:eastAsia="Arial"/>
          <w:color w:val="2E3092"/>
          <w:w w:val="105"/>
          <w:sz w:val="40"/>
          <w:szCs w:val="40"/>
        </w:rPr>
        <w:t>ÖÍ]BV.</w:t>
      </w:r>
      <w:r>
        <w:rPr>
          <w:rFonts w:ascii="Arial" w:hAnsi="Arial" w:cs="Arial" w:eastAsia="Arial"/>
          <w:sz w:val="40"/>
          <w:szCs w:val="40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00" w:lineRule="atLeast"/>
        <w:ind w:left="223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1606896" cy="480060"/>
            <wp:effectExtent l="0" t="0" r="0" b="0"/>
            <wp:docPr id="5" name="image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896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spacing w:line="200" w:lineRule="atLeast"/>
        <w:ind w:left="30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18.9pt;height:176.2pt;mso-position-horizontal-relative:char;mso-position-vertical-relative:line" coordorigin="0,0" coordsize="6378,3524">
            <v:shape style="position:absolute;left:0;top:2088;width:2289;height:1435" type="#_x0000_t75" stroked="false">
              <v:imagedata r:id="rId82" o:title=""/>
            </v:shape>
            <v:shape style="position:absolute;left:25;top:0;width:6352;height:2092" type="#_x0000_t75" stroked="false">
              <v:imagedata r:id="rId83" o:title=""/>
            </v:shape>
            <v:group style="position:absolute;left:4974;top:0;width:165;height:195" coordorigin="4974,0" coordsize="165,195">
              <v:shape style="position:absolute;left:4974;top:0;width:165;height:195" coordorigin="4974,0" coordsize="165,195" path="m5060,0l4990,40,4974,101,4977,119,5010,174,5066,195,5085,194,5105,190,5113,187,5069,187,5055,185,5019,136,5015,89,5018,69,5023,50,5032,31,5046,14,5063,8,5109,8,5105,5,5086,1,5060,0xe" filled="true" fillcolor="#2e3092" stroked="false">
                <v:path arrowok="t"/>
                <v:fill type="solid"/>
              </v:shape>
              <v:shape style="position:absolute;left:4974;top:0;width:165;height:195" coordorigin="4974,0" coordsize="165,195" path="m5110,109l5088,109,5078,112,5063,128,5059,136,5059,154,5061,160,5065,166,5069,172,5074,176,5082,180,5079,182,5077,184,5074,185,5071,186,5069,187,5113,187,5121,183,5132,175,5084,175,5079,173,5075,170,5072,166,5069,162,5067,158,5067,148,5069,145,5072,141,5076,138,5079,136,5139,136,5135,128,5127,120,5119,112,5110,109xe" filled="true" fillcolor="#2e3092" stroked="false">
                <v:path arrowok="t"/>
                <v:fill type="solid"/>
              </v:shape>
              <v:shape style="position:absolute;left:4974;top:0;width:165;height:195" coordorigin="4974,0" coordsize="165,195" path="m5139,136l5088,136,5091,138,5094,142,5097,146,5098,151,5098,160,5084,175,5132,175,5133,175,5139,163,5139,136xe" filled="true" fillcolor="#2e3092" stroked="false">
                <v:path arrowok="t"/>
                <v:fill type="solid"/>
              </v:shape>
              <v:shape style="position:absolute;left:4974;top:0;width:165;height:195" coordorigin="4974,0" coordsize="165,195" path="m5109,8l5066,8,5069,9,5072,10,5074,11,5075,13,5076,15,5072,19,5069,23,5064,34,5063,40,5063,58,5067,67,5081,82,5089,86,5110,86,5118,82,5125,75,5133,67,5136,58,5136,56,5080,56,5077,54,5075,51,5073,48,5072,43,5072,34,5073,30,5074,27,5076,24,5078,21,5081,19,5124,19,5109,8xe" filled="true" fillcolor="#2e3092" stroked="false">
                <v:path arrowok="t"/>
                <v:fill type="solid"/>
              </v:shape>
              <v:shape style="position:absolute;left:4974;top:0;width:165;height:195" coordorigin="4974,0" coordsize="165,195" path="m5124,19l5081,19,5086,21,5089,23,5091,27,5094,30,5095,34,5095,42,5094,47,5092,50,5090,54,5087,56,5136,56,5135,37,5126,21,5124,19xe" filled="true" fillcolor="#2e3092" stroked="false">
                <v:path arrowok="t"/>
                <v:fill type="solid"/>
              </v:shape>
            </v:group>
            <v:group style="position:absolute;left:5159;top:81;width:218;height:117" coordorigin="5159,81" coordsize="218,117">
              <v:shape style="position:absolute;left:5159;top:81;width:218;height:117" coordorigin="5159,81" coordsize="218,117" path="m5223,81l5171,110,5159,149,5159,162,5163,174,5171,183,5179,193,5189,198,5211,198,5219,194,5233,180,5234,177,5180,177,5176,175,5172,172,5169,169,5168,166,5168,158,5169,155,5172,153,5176,150,5180,149,5235,149,5233,145,5169,145,5169,143,5169,134,5171,122,5176,113,5185,106,5194,98,5204,95,5269,95,5264,90,5245,83,5223,81xe" filled="true" fillcolor="#2e3092" stroked="false">
                <v:path arrowok="t"/>
                <v:fill type="solid"/>
              </v:shape>
              <v:shape style="position:absolute;left:5159;top:81;width:218;height:117" coordorigin="5159,81" coordsize="218,117" path="m5269,95l5227,95,5237,99,5245,109,5253,118,5256,128,5257,153,5254,164,5250,172,5245,181,5239,187,5232,190,5234,195,5376,195,5376,187,5282,187,5287,180,5291,174,5293,166,5296,158,5297,151,5297,140,5294,124,5284,108,5269,95xe" filled="true" fillcolor="#2e3092" stroked="false">
                <v:path arrowok="t"/>
                <v:fill type="solid"/>
              </v:shape>
              <v:shape style="position:absolute;left:5159;top:81;width:218;height:117" coordorigin="5159,81" coordsize="218,117" path="m5376,83l5337,83,5337,187,5376,187,5376,83xe" filled="true" fillcolor="#2e3092" stroked="false">
                <v:path arrowok="t"/>
                <v:fill type="solid"/>
              </v:shape>
              <v:shape style="position:absolute;left:5159;top:81;width:218;height:117" coordorigin="5159,81" coordsize="218,117" path="m5235,149l5187,149,5190,150,5192,153,5194,155,5195,158,5195,166,5194,169,5192,172,5190,175,5187,177,5234,177,5236,172,5236,151,5235,149xe" filled="true" fillcolor="#2e3092" stroked="false">
                <v:path arrowok="t"/>
                <v:fill type="solid"/>
              </v:shape>
              <v:shape style="position:absolute;left:5159;top:81;width:218;height:117" coordorigin="5159,81" coordsize="218,117" path="m5210,125l5193,125,5187,127,5181,131,5176,134,5172,139,5169,145,5233,145,5233,143,5225,136,5218,129,5210,125xe" filled="true" fillcolor="#2e3092" stroked="false">
                <v:path arrowok="t"/>
                <v:fill type="solid"/>
              </v:shape>
            </v:group>
            <v:group style="position:absolute;left:4034;top:558;width:112;height:175" coordorigin="4034,558" coordsize="112,175">
              <v:shape style="position:absolute;left:4034;top:558;width:112;height:175" coordorigin="4034,558" coordsize="112,175" path="m4057,688l4037,690,4039,703,4044,714,4061,729,4071,732,4097,732,4108,729,4127,715,4127,715,4078,715,4072,713,4062,705,4059,698,4057,688xe" filled="true" fillcolor="#034ea2" stroked="false">
                <v:path arrowok="t"/>
                <v:fill type="solid"/>
              </v:shape>
              <v:shape style="position:absolute;left:4034;top:558;width:112;height:175" coordorigin="4034,558" coordsize="112,175" path="m4145,649l4125,649,4125,662,4124,670,4092,715,4127,715,4134,706,4140,691,4143,676,4145,656,4145,649xe" filled="true" fillcolor="#034ea2" stroked="false">
                <v:path arrowok="t"/>
                <v:fill type="solid"/>
              </v:shape>
              <v:shape style="position:absolute;left:4034;top:558;width:112;height:175" coordorigin="4034,558" coordsize="112,175" path="m4099,558l4036,596,4034,619,4038,640,4048,656,4058,666,4070,671,4093,671,4101,669,4115,661,4121,656,4123,653,4080,653,4072,649,4059,636,4055,627,4055,604,4059,594,4072,579,4081,575,4129,575,4127,573,4109,561,4099,558xe" filled="true" fillcolor="#034ea2" stroked="false">
                <v:path arrowok="t"/>
                <v:fill type="solid"/>
              </v:shape>
              <v:shape style="position:absolute;left:4034;top:558;width:112;height:175" coordorigin="4034,558" coordsize="112,175" path="m4129,575l4099,575,4107,579,4119,593,4123,602,4122,627,4120,636,4107,649,4099,653,4123,653,4125,649,4145,649,4146,630,4144,609,4139,592,4134,581,4129,575xe" filled="true" fillcolor="#034ea2" stroked="false">
                <v:path arrowok="t"/>
                <v:fill type="solid"/>
              </v:shape>
            </v:group>
            <v:group style="position:absolute;left:4240;top:558;width:142;height:172" coordorigin="4240,558" coordsize="142,172">
              <v:shape style="position:absolute;left:4240;top:558;width:142;height:172" coordorigin="4240,558" coordsize="142,172" path="m4263,558l4240,558,4240,730,4263,730,4263,670,4291,643,4263,643,4263,558xe" filled="true" fillcolor="#034ea2" stroked="false">
                <v:path arrowok="t"/>
                <v:fill type="solid"/>
              </v:shape>
              <v:shape style="position:absolute;left:4240;top:558;width:142;height:172" coordorigin="4240,558" coordsize="142,172" path="m4318,643l4291,643,4352,730,4382,730,4318,643xe" filled="true" fillcolor="#034ea2" stroked="false">
                <v:path arrowok="t"/>
                <v:fill type="solid"/>
              </v:shape>
              <v:shape style="position:absolute;left:4240;top:558;width:142;height:172" coordorigin="4240,558" coordsize="142,172" path="m4379,558l4348,558,4263,643,4291,643,4318,643,4307,628,4379,558xe" filled="true" fillcolor="#034ea2" stroked="false">
                <v:path arrowok="t"/>
                <v:fill type="solid"/>
              </v:shape>
            </v:group>
            <v:group style="position:absolute;left:4398;top:603;width:169;height:127" coordorigin="4398,603" coordsize="169,127">
              <v:shape style="position:absolute;left:4398;top:603;width:169;height:127" coordorigin="4398,603" coordsize="169,127" path="m4417,606l4398,606,4398,730,4419,730,4419,654,4420,645,4425,633,4428,629,4438,623,4417,623,4417,606xe" filled="true" fillcolor="#034ea2" stroked="false">
                <v:path arrowok="t"/>
                <v:fill type="solid"/>
              </v:shape>
              <v:shape style="position:absolute;left:4398;top:603;width:169;height:127" coordorigin="4398,603" coordsize="169,127" path="m4488,621l4457,621,4463,623,4470,633,4472,640,4472,730,4493,730,4493,645,4495,636,4506,625,4489,625,4488,621xe" filled="true" fillcolor="#034ea2" stroked="false">
                <v:path arrowok="t"/>
                <v:fill type="solid"/>
              </v:shape>
              <v:shape style="position:absolute;left:4398;top:603;width:169;height:127" coordorigin="4398,603" coordsize="169,127" path="m4563,621l4528,621,4532,622,4539,627,4542,630,4544,637,4545,643,4545,730,4566,730,4566,630,4563,621xe" filled="true" fillcolor="#034ea2" stroked="false">
                <v:path arrowok="t"/>
                <v:fill type="solid"/>
              </v:shape>
              <v:shape style="position:absolute;left:4398;top:603;width:169;height:127" coordorigin="4398,603" coordsize="169,127" path="m4540,603l4523,603,4505,609,4489,625,4506,625,4507,624,4514,621,4563,621,4563,620,4550,606,4540,603xe" filled="true" fillcolor="#034ea2" stroked="false">
                <v:path arrowok="t"/>
                <v:fill type="solid"/>
              </v:shape>
              <v:shape style="position:absolute;left:4398;top:603;width:169;height:127" coordorigin="4398,603" coordsize="169,127" path="m4464,603l4446,603,4439,605,4426,612,4421,617,4417,623,4438,623,4438,623,4444,621,4488,621,4487,618,4483,612,4471,605,4464,603xe" filled="true" fillcolor="#034ea2" stroked="false">
                <v:path arrowok="t"/>
                <v:fill type="solid"/>
              </v:shape>
              <v:shape style="position:absolute;left:2200;top:884;width:845;height:1108" type="#_x0000_t75" stroked="false">
                <v:imagedata r:id="rId84" o:title=""/>
              </v:shape>
              <v:shape style="position:absolute;left:2552;top:1585;width:153;height:215" type="#_x0000_t75" stroked="false">
                <v:imagedata r:id="rId85" o:title=""/>
              </v:shape>
              <v:shape style="position:absolute;left:2584;top:1619;width:91;height:178" type="#_x0000_t75" stroked="false">
                <v:imagedata r:id="rId86" o:title="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7940" w:h="11910"/>
          <w:pgMar w:top="480" w:bottom="280" w:left="460" w:right="460"/>
        </w:sectPr>
      </w:pPr>
    </w:p>
    <w:p>
      <w:pPr>
        <w:spacing w:line="701" w:lineRule="exact" w:before="0"/>
        <w:ind w:left="94" w:right="102" w:firstLine="0"/>
        <w:jc w:val="center"/>
        <w:rPr>
          <w:rFonts w:ascii="Arial" w:hAnsi="Arial" w:cs="Arial" w:eastAsia="Arial"/>
          <w:sz w:val="72"/>
          <w:szCs w:val="72"/>
        </w:rPr>
      </w:pPr>
      <w:r>
        <w:rPr/>
        <w:pict>
          <v:shape style="position:absolute;margin-left:0pt;margin-top:0pt;width:396.85pt;height:595.3pt;mso-position-horizontal-relative:page;mso-position-vertical-relative:page;z-index:-9808" type="#_x0000_t202" filled="false" stroked="false">
            <v:textbox inset="0,0,0,0">
              <w:txbxContent>
                <w:p>
                  <w:pPr>
                    <w:spacing w:line="786" w:lineRule="exact" w:before="360"/>
                    <w:ind w:left="9" w:right="0" w:firstLine="0"/>
                    <w:jc w:val="center"/>
                    <w:rPr>
                      <w:rFonts w:ascii="Arial" w:hAnsi="Arial" w:cs="Arial" w:eastAsia="Arial"/>
                      <w:sz w:val="72"/>
                      <w:szCs w:val="72"/>
                    </w:rPr>
                  </w:pPr>
                  <w:r>
                    <w:rPr>
                      <w:rFonts w:ascii="Arial" w:hAnsi="Arial"/>
                      <w:color w:val="FFFFFF"/>
                      <w:w w:val="120"/>
                      <w:sz w:val="72"/>
                    </w:rPr>
                    <w:t>AM</w:t>
                  </w:r>
                  <w:r>
                    <w:rPr>
                      <w:rFonts w:ascii="Arial" w:hAnsi="Arial"/>
                      <w:color w:val="FFFFFF"/>
                      <w:spacing w:val="-545"/>
                      <w:w w:val="120"/>
                      <w:sz w:val="72"/>
                    </w:rPr>
                    <w:t>&gt;</w:t>
                  </w:r>
                  <w:r>
                    <w:rPr>
                      <w:rFonts w:ascii="Arial" w:hAnsi="Arial"/>
                      <w:color w:val="2E3092"/>
                      <w:w w:val="120"/>
                      <w:sz w:val="72"/>
                    </w:rPr>
                    <w:t>AM&gt;</w:t>
                  </w:r>
                  <w:r>
                    <w:rPr>
                      <w:rFonts w:ascii="Arial" w:hAnsi="Arial"/>
                      <w:color w:val="2E3092"/>
                      <w:spacing w:val="-57"/>
                      <w:sz w:val="72"/>
                    </w:rPr>
                    <w:t> </w:t>
                  </w:r>
                  <w:r>
                    <w:rPr>
                      <w:rFonts w:ascii="Arial" w:hAnsi="Arial"/>
                      <w:color w:val="FFFFFF"/>
                      <w:w w:val="120"/>
                      <w:sz w:val="72"/>
                    </w:rPr>
                    <w:t>ÄÍ]BVï</w:t>
                  </w:r>
                  <w:r>
                    <w:rPr>
                      <w:rFonts w:ascii="Arial" w:hAnsi="Arial"/>
                      <w:color w:val="FFFFFF"/>
                      <w:spacing w:val="-847"/>
                      <w:w w:val="120"/>
                      <w:sz w:val="72"/>
                    </w:rPr>
                    <w:t>©</w:t>
                  </w:r>
                  <w:r>
                    <w:rPr>
                      <w:rFonts w:ascii="Arial" w:hAnsi="Arial"/>
                      <w:color w:val="2E3092"/>
                      <w:w w:val="120"/>
                      <w:sz w:val="72"/>
                    </w:rPr>
                    <w:t>ÄÍ]BVï</w:t>
                  </w:r>
                  <w:r>
                    <w:rPr>
                      <w:rFonts w:ascii="Arial" w:hAnsi="Arial"/>
                      <w:color w:val="2E3092"/>
                      <w:spacing w:val="-154"/>
                      <w:w w:val="120"/>
                      <w:sz w:val="72"/>
                    </w:rPr>
                    <w:t>©</w:t>
                  </w:r>
                  <w:r>
                    <w:rPr>
                      <w:rFonts w:ascii="Arial" w:hAnsi="Arial"/>
                      <w:color w:val="FFFFFF"/>
                      <w:w w:val="120"/>
                      <w:sz w:val="72"/>
                    </w:rPr>
                    <w:t>Ã</w:t>
                  </w:r>
                  <w:r>
                    <w:rPr>
                      <w:rFonts w:ascii="Arial" w:hAnsi="Arial"/>
                      <w:color w:val="FFFFFF"/>
                      <w:spacing w:val="-291"/>
                      <w:w w:val="120"/>
                      <w:sz w:val="72"/>
                    </w:rPr>
                    <w:t>ì</w:t>
                  </w:r>
                  <w:r>
                    <w:rPr>
                      <w:rFonts w:ascii="Arial" w:hAnsi="Arial"/>
                      <w:color w:val="2E3092"/>
                      <w:w w:val="120"/>
                      <w:sz w:val="72"/>
                    </w:rPr>
                    <w:t>Ãì</w:t>
                  </w:r>
                  <w:r>
                    <w:rPr>
                      <w:rFonts w:ascii="Arial" w:hAnsi="Arial"/>
                      <w:sz w:val="72"/>
                    </w:rPr>
                  </w:r>
                </w:p>
                <w:p>
                  <w:pPr>
                    <w:spacing w:line="786" w:lineRule="exact" w:before="0"/>
                    <w:ind w:left="9" w:right="0" w:firstLine="0"/>
                    <w:jc w:val="center"/>
                    <w:rPr>
                      <w:rFonts w:ascii="Arial" w:hAnsi="Arial" w:cs="Arial" w:eastAsia="Arial"/>
                      <w:sz w:val="72"/>
                      <w:szCs w:val="72"/>
                    </w:rPr>
                  </w:pPr>
                  <w:r>
                    <w:rPr>
                      <w:rFonts w:ascii="Arial" w:hAnsi="Arial"/>
                      <w:color w:val="FFFFFF"/>
                      <w:w w:val="125"/>
                      <w:sz w:val="72"/>
                    </w:rPr>
                    <w:t>]òÝ&gt;é</w:t>
                  </w:r>
                  <w:r>
                    <w:rPr>
                      <w:rFonts w:ascii="Arial" w:hAnsi="Arial"/>
                      <w:color w:val="FFFFFF"/>
                      <w:spacing w:val="-826"/>
                      <w:w w:val="125"/>
                      <w:sz w:val="72"/>
                    </w:rPr>
                    <w:t>D</w:t>
                  </w:r>
                  <w:r>
                    <w:rPr>
                      <w:rFonts w:ascii="Arial" w:hAnsi="Arial"/>
                      <w:color w:val="2E3092"/>
                      <w:w w:val="125"/>
                      <w:sz w:val="72"/>
                    </w:rPr>
                    <w:t>]òÝ&gt;éD</w:t>
                  </w:r>
                  <w:r>
                    <w:rPr>
                      <w:rFonts w:ascii="Arial" w:hAnsi="Arial"/>
                      <w:sz w:val="7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396.85pt;height:595.3pt;mso-position-horizontal-relative:page;mso-position-vertical-relative:page;z-index:-9784" coordorigin="0,0" coordsize="7937,11906">
            <v:shape style="position:absolute;left:0;top:0;width:7937;height:11906" type="#_x0000_t75" stroked="false">
              <v:imagedata r:id="rId87" o:title=""/>
            </v:shape>
            <v:shape style="position:absolute;left:0;top:9913;width:7937;height:1992" type="#_x0000_t75" stroked="false">
              <v:imagedata r:id="rId88" o:title=""/>
            </v:shape>
            <v:shape style="position:absolute;left:684;top:1882;width:6537;height:8573" type="#_x0000_t75" stroked="false">
              <v:imagedata r:id="rId89" o:title=""/>
            </v:shape>
            <v:shape style="position:absolute;left:3408;top:7300;width:1183;height:1666" type="#_x0000_t75" stroked="false">
              <v:imagedata r:id="rId90" o:title=""/>
            </v:shape>
            <v:shape style="position:absolute;left:3654;top:7569;width:702;height:1377" type="#_x0000_t75" stroked="false">
              <v:imagedata r:id="rId91" o:title=""/>
            </v:shape>
            <v:shape style="position:absolute;left:0;top:0;width:7937;height:11906" type="#_x0000_t75" stroked="false">
              <v:imagedata r:id="rId87" o:title=""/>
            </v:shape>
            <v:shape style="position:absolute;left:0;top:9913;width:7937;height:1992" type="#_x0000_t75" stroked="false">
              <v:imagedata r:id="rId88" o:title=""/>
            </v:shape>
            <v:shape style="position:absolute;left:684;top:1882;width:6537;height:8573" type="#_x0000_t75" stroked="false">
              <v:imagedata r:id="rId89" o:title=""/>
            </v:shape>
            <v:shape style="position:absolute;left:3408;top:7300;width:1183;height:1666" type="#_x0000_t75" stroked="false">
              <v:imagedata r:id="rId90" o:title=""/>
            </v:shape>
            <v:shape style="position:absolute;left:3654;top:7569;width:702;height:1377" type="#_x0000_t75" stroked="false">
              <v:imagedata r:id="rId91" o:title=""/>
            </v:shape>
            <w10:wrap type="none"/>
          </v:group>
        </w:pict>
      </w:r>
      <w:bookmarkStart w:name="Page 4" w:id="4"/>
      <w:bookmarkEnd w:id="4"/>
      <w:r>
        <w:rPr/>
      </w:r>
      <w:r>
        <w:rPr>
          <w:rFonts w:ascii="Arial" w:hAnsi="Arial"/>
          <w:color w:val="2E3092"/>
          <w:w w:val="125"/>
          <w:sz w:val="72"/>
        </w:rPr>
        <w:t>AM&gt;</w:t>
      </w:r>
      <w:r>
        <w:rPr>
          <w:rFonts w:ascii="Arial" w:hAnsi="Arial"/>
          <w:color w:val="2E3092"/>
          <w:spacing w:val="-160"/>
          <w:w w:val="125"/>
          <w:sz w:val="72"/>
        </w:rPr>
        <w:t> </w:t>
      </w:r>
      <w:r>
        <w:rPr>
          <w:rFonts w:ascii="Arial" w:hAnsi="Arial"/>
          <w:color w:val="2E3092"/>
          <w:w w:val="125"/>
          <w:sz w:val="72"/>
        </w:rPr>
        <w:t>ÄÍ]BVï</w:t>
      </w:r>
      <w:r>
        <w:rPr>
          <w:rFonts w:ascii="Arial" w:hAnsi="Arial"/>
          <w:color w:val="2E3092"/>
          <w:spacing w:val="-194"/>
          <w:w w:val="125"/>
          <w:sz w:val="72"/>
        </w:rPr>
        <w:t>©</w:t>
      </w:r>
      <w:r>
        <w:rPr>
          <w:rFonts w:ascii="Arial" w:hAnsi="Arial"/>
          <w:color w:val="2E3092"/>
          <w:w w:val="125"/>
          <w:sz w:val="72"/>
        </w:rPr>
        <w:t>Ãì</w:t>
      </w:r>
      <w:r>
        <w:rPr>
          <w:rFonts w:ascii="Arial" w:hAnsi="Arial"/>
          <w:sz w:val="72"/>
        </w:rPr>
      </w:r>
    </w:p>
    <w:p>
      <w:pPr>
        <w:spacing w:line="786" w:lineRule="exact" w:before="0"/>
        <w:ind w:left="94" w:right="102" w:firstLine="0"/>
        <w:jc w:val="center"/>
        <w:rPr>
          <w:rFonts w:ascii="Arial" w:hAnsi="Arial" w:cs="Arial" w:eastAsia="Arial"/>
          <w:sz w:val="72"/>
          <w:szCs w:val="72"/>
        </w:rPr>
      </w:pPr>
      <w:r>
        <w:rPr>
          <w:rFonts w:ascii="Arial" w:hAnsi="Arial"/>
          <w:color w:val="2E3092"/>
          <w:w w:val="125"/>
          <w:sz w:val="72"/>
        </w:rPr>
        <w:t>]òÝ&gt;éD</w:t>
      </w:r>
      <w:r>
        <w:rPr>
          <w:rFonts w:ascii="Arial" w:hAnsi="Arial"/>
          <w:sz w:val="72"/>
        </w:rPr>
      </w:r>
    </w:p>
    <w:sectPr>
      <w:pgSz w:w="7940" w:h="11910"/>
      <w:pgMar w:top="440" w:bottom="280" w:left="94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03"/>
    </w:pPr>
    <w:rPr>
      <w:rFonts w:ascii="Arial" w:hAnsi="Arial" w:eastAsia="Arial"/>
      <w:sz w:val="30"/>
      <w:szCs w:val="30"/>
    </w:rPr>
  </w:style>
  <w:style w:styleId="Heading1" w:type="paragraph">
    <w:name w:val="Heading 1"/>
    <w:basedOn w:val="Normal"/>
    <w:uiPriority w:val="1"/>
    <w:qFormat/>
    <w:pPr>
      <w:ind w:left="9"/>
      <w:outlineLvl w:val="1"/>
    </w:pPr>
    <w:rPr>
      <w:rFonts w:ascii="Arial" w:hAnsi="Arial" w:eastAsia="Arial"/>
      <w:sz w:val="72"/>
      <w:szCs w:val="72"/>
    </w:rPr>
  </w:style>
  <w:style w:styleId="Heading2" w:type="paragraph">
    <w:name w:val="Heading 2"/>
    <w:basedOn w:val="Normal"/>
    <w:uiPriority w:val="1"/>
    <w:qFormat/>
    <w:pPr>
      <w:spacing w:before="1"/>
      <w:ind w:left="978"/>
      <w:outlineLvl w:val="2"/>
    </w:pPr>
    <w:rPr>
      <w:rFonts w:ascii="Arial" w:hAnsi="Arial" w:eastAsia="Arial"/>
      <w:sz w:val="36"/>
      <w:szCs w:val="3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paripoornam</dc:creator>
  <dc:title>maravappatty book wrapper final.cdr</dc:title>
  <dcterms:created xsi:type="dcterms:W3CDTF">2020-05-17T22:53:31Z</dcterms:created>
  <dcterms:modified xsi:type="dcterms:W3CDTF">2020-05-17T22:53:31Z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2019-08-26T00:00:00Z</vt:filetime>
  </property>
  <property fmtid="{D5CDD505-2E9C-101B-9397-08002B2CF9AE}" pid="3" name="LastSaved">
    <vt:filetime>2020-05-17T00:00:00Z</vt:filetime>
  </property>
</Properties>
</file>